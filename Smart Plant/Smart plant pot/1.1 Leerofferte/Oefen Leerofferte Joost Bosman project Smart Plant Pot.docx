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BDC8D9" w14:textId="77777777" w:rsidR="00591AA0" w:rsidRPr="00A53474" w:rsidRDefault="0035186C" w:rsidP="5C765DB0">
      <w:pPr>
        <w:jc w:val="both"/>
        <w:rPr>
          <w:rFonts w:ascii="Arial" w:hAnsi="Arial" w:cs="Arial"/>
          <w:sz w:val="22"/>
          <w:szCs w:val="22"/>
        </w:rPr>
      </w:pPr>
      <w:r w:rsidRPr="00A53474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BDC994" wp14:editId="2EBDC995">
                <wp:simplePos x="0" y="0"/>
                <wp:positionH relativeFrom="column">
                  <wp:posOffset>31750</wp:posOffset>
                </wp:positionH>
                <wp:positionV relativeFrom="paragraph">
                  <wp:posOffset>91440</wp:posOffset>
                </wp:positionV>
                <wp:extent cx="6591300" cy="911860"/>
                <wp:effectExtent l="0" t="0" r="38100" b="59690"/>
                <wp:wrapNone/>
                <wp:docPr id="1" name="Tekstva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91186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C2D69B"/>
                            </a:gs>
                            <a:gs pos="50000">
                              <a:srgbClr val="EAF1DD"/>
                            </a:gs>
                            <a:gs pos="100000">
                              <a:srgbClr val="C2D69B"/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C2D69B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4E6128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EBDC9A4" w14:textId="77777777" w:rsidR="00570B34" w:rsidRDefault="00570B34" w:rsidP="00591AA0"/>
                          <w:p w14:paraId="2EBDC9A5" w14:textId="77777777" w:rsidR="00570B34" w:rsidRDefault="00570B34" w:rsidP="00591AA0"/>
                          <w:p w14:paraId="2EBDC9A6" w14:textId="77777777" w:rsidR="00570B34" w:rsidRDefault="00570B34" w:rsidP="00591AA0"/>
                          <w:p w14:paraId="2EBDC9A7" w14:textId="77777777" w:rsidR="00570B34" w:rsidRDefault="00570B34" w:rsidP="00591AA0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EBDC994" id="_x0000_t202" coordsize="21600,21600" o:spt="202" path="m,l,21600r21600,l21600,xe">
                <v:stroke joinstyle="miter"/>
                <v:path gradientshapeok="t" o:connecttype="rect"/>
              </v:shapetype>
              <v:shape id="Tekstvak 1" o:spid="_x0000_s1026" type="#_x0000_t202" style="position:absolute;left:0;text-align:left;margin-left:2.5pt;margin-top:7.2pt;width:519pt;height:71.8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" fillcolor="#c2d69b" strokecolor="#c2d69b" strokeweight="1pt">
                <v:fill color2="#eaf1dd" angle="135" focus="50%" type="gradient"/>
                <v:shadow on="t" color="#4e6128" opacity=".5" offset="1pt"/>
                <v:textbox style="mso-fit-shape-to-text:t">
                  <w:txbxContent>
                    <w:p w14:paraId="2EBDC9A4" w14:textId="77777777" w:rsidR="00570B34" w:rsidRDefault="00570B34" w:rsidP="00591AA0"/>
                    <w:p w14:paraId="2EBDC9A5" w14:textId="77777777" w:rsidR="00570B34" w:rsidRDefault="00570B34" w:rsidP="00591AA0"/>
                    <w:p w14:paraId="2EBDC9A6" w14:textId="77777777" w:rsidR="00570B34" w:rsidRDefault="00570B34" w:rsidP="00591AA0"/>
                    <w:p w14:paraId="2EBDC9A7" w14:textId="77777777" w:rsidR="00570B34" w:rsidRDefault="00570B34" w:rsidP="00591AA0"/>
                  </w:txbxContent>
                </v:textbox>
              </v:shape>
            </w:pict>
          </mc:Fallback>
        </mc:AlternateContent>
      </w:r>
      <w:r w:rsidR="001D04C5" w:rsidRPr="5C765DB0">
        <w:rPr>
          <w:rFonts w:ascii="Arial" w:hAnsi="Arial" w:cs="Arial"/>
          <w:b/>
          <w:bCs/>
          <w:noProof/>
          <w:sz w:val="28"/>
          <w:szCs w:val="28"/>
        </w:rPr>
        <w:t xml:space="preserve"> </w:t>
      </w:r>
    </w:p>
    <w:p w14:paraId="2EBDC8DA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p w14:paraId="2EBDC8DB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p w14:paraId="2EBDC8DC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p w14:paraId="2EBDC8DD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p w14:paraId="2EBDC8DE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p w14:paraId="2EBDC8DF" w14:textId="77777777" w:rsidR="00591AA0" w:rsidRPr="00BB2CE1" w:rsidRDefault="00591AA0" w:rsidP="00591AA0">
      <w:pPr>
        <w:rPr>
          <w:rFonts w:ascii="Arial" w:hAnsi="Arial" w:cs="Arial"/>
          <w:sz w:val="22"/>
          <w:szCs w:val="22"/>
        </w:rPr>
      </w:pPr>
    </w:p>
    <w:p w14:paraId="2EBDC8E0" w14:textId="77777777" w:rsidR="00591AA0" w:rsidRPr="00BB2CE1" w:rsidRDefault="00591AA0" w:rsidP="00591AA0">
      <w:pPr>
        <w:rPr>
          <w:rFonts w:ascii="Arial" w:hAnsi="Arial" w:cs="Arial"/>
          <w:sz w:val="22"/>
          <w:szCs w:val="22"/>
        </w:rPr>
      </w:pPr>
    </w:p>
    <w:p w14:paraId="2EBDC8E1" w14:textId="77777777" w:rsidR="00591AA0" w:rsidRPr="00BB2CE1" w:rsidRDefault="00591AA0" w:rsidP="00591AA0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6"/>
        <w:gridCol w:w="7960"/>
      </w:tblGrid>
      <w:tr w:rsidR="003B37BD" w:rsidRPr="00BB2CE1" w14:paraId="2EBDC8F4" w14:textId="77777777" w:rsidTr="00570B34">
        <w:tc>
          <w:tcPr>
            <w:tcW w:w="0" w:type="auto"/>
            <w:tcBorders>
              <w:bottom w:val="single" w:sz="6" w:space="0" w:color="008000"/>
            </w:tcBorders>
            <w:shd w:val="clear" w:color="auto" w:fill="auto"/>
          </w:tcPr>
          <w:p w14:paraId="2EBDC8E2" w14:textId="77777777" w:rsidR="00591AA0" w:rsidRPr="00BB2CE1" w:rsidRDefault="00B90C7E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B2CE1">
              <w:rPr>
                <w:rFonts w:ascii="Arial" w:hAnsi="Arial" w:cs="Arial"/>
                <w:b/>
                <w:sz w:val="24"/>
                <w:szCs w:val="24"/>
              </w:rPr>
              <w:t>O</w:t>
            </w:r>
            <w:r w:rsidR="00591AA0" w:rsidRPr="00BB2CE1">
              <w:rPr>
                <w:rFonts w:ascii="Arial" w:hAnsi="Arial" w:cs="Arial"/>
                <w:b/>
                <w:sz w:val="24"/>
                <w:szCs w:val="24"/>
              </w:rPr>
              <w:t>mschrijving</w:t>
            </w:r>
            <w:r w:rsidRPr="00BB2CE1">
              <w:rPr>
                <w:rFonts w:ascii="Arial" w:hAnsi="Arial" w:cs="Arial"/>
                <w:b/>
                <w:sz w:val="24"/>
                <w:szCs w:val="24"/>
              </w:rPr>
              <w:t xml:space="preserve"> opdracht</w:t>
            </w:r>
          </w:p>
        </w:tc>
        <w:tc>
          <w:tcPr>
            <w:tcW w:w="0" w:type="auto"/>
            <w:tcBorders>
              <w:bottom w:val="single" w:sz="6" w:space="0" w:color="008000"/>
            </w:tcBorders>
            <w:shd w:val="clear" w:color="auto" w:fill="auto"/>
          </w:tcPr>
          <w:p w14:paraId="10045614" w14:textId="4ABF698D" w:rsidR="00445884" w:rsidRDefault="00BA1F69" w:rsidP="009A4569">
            <w:pPr>
              <w:rPr>
                <w:rFonts w:ascii="Arial" w:hAnsi="Arial" w:cs="Arial"/>
                <w:sz w:val="22"/>
                <w:szCs w:val="22"/>
              </w:rPr>
            </w:pPr>
            <w:r w:rsidRPr="00BB2CE1">
              <w:rPr>
                <w:rFonts w:ascii="Arial" w:hAnsi="Arial" w:cs="Arial"/>
                <w:sz w:val="22"/>
                <w:szCs w:val="22"/>
              </w:rPr>
              <w:t xml:space="preserve">De opdracht is </w:t>
            </w:r>
            <w:r w:rsidR="006B0190" w:rsidRPr="00BB2CE1">
              <w:rPr>
                <w:rFonts w:ascii="Arial" w:hAnsi="Arial" w:cs="Arial"/>
                <w:sz w:val="22"/>
                <w:szCs w:val="22"/>
              </w:rPr>
              <w:t xml:space="preserve">dat we </w:t>
            </w:r>
            <w:r w:rsidR="00BB2CE1">
              <w:rPr>
                <w:rFonts w:ascii="Arial" w:hAnsi="Arial" w:cs="Arial"/>
                <w:sz w:val="22"/>
                <w:szCs w:val="22"/>
              </w:rPr>
              <w:t>een bloempot maken die zichzelf water geeft</w:t>
            </w:r>
          </w:p>
          <w:p w14:paraId="19FE454E" w14:textId="77777777" w:rsidR="003B37BD" w:rsidRDefault="00D53EED" w:rsidP="009A456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Als hij droog wordt </w:t>
            </w:r>
            <w:r w:rsidR="00BB69CD">
              <w:rPr>
                <w:rFonts w:ascii="Arial" w:hAnsi="Arial" w:cs="Arial"/>
                <w:sz w:val="22"/>
                <w:szCs w:val="22"/>
              </w:rPr>
              <w:t xml:space="preserve">dat doen we met een </w:t>
            </w:r>
            <w:proofErr w:type="spellStart"/>
            <w:r w:rsidR="00BB69CD">
              <w:rPr>
                <w:rFonts w:ascii="Arial" w:hAnsi="Arial" w:cs="Arial"/>
                <w:sz w:val="22"/>
                <w:szCs w:val="22"/>
              </w:rPr>
              <w:t>mo</w:t>
            </w:r>
            <w:r w:rsidR="001D10EA">
              <w:rPr>
                <w:rFonts w:ascii="Arial" w:hAnsi="Arial" w:cs="Arial"/>
                <w:sz w:val="22"/>
                <w:szCs w:val="22"/>
              </w:rPr>
              <w:t>ist</w:t>
            </w:r>
            <w:r w:rsidR="00304EB4">
              <w:rPr>
                <w:rFonts w:ascii="Arial" w:hAnsi="Arial" w:cs="Arial"/>
                <w:sz w:val="22"/>
                <w:szCs w:val="22"/>
              </w:rPr>
              <w:t>ur</w:t>
            </w:r>
            <w:r w:rsidR="001D10EA">
              <w:rPr>
                <w:rFonts w:ascii="Arial" w:hAnsi="Arial" w:cs="Arial"/>
                <w:sz w:val="22"/>
                <w:szCs w:val="22"/>
              </w:rPr>
              <w:t>zer</w:t>
            </w:r>
            <w:proofErr w:type="spellEnd"/>
            <w:r w:rsidR="00B343F8">
              <w:rPr>
                <w:rFonts w:ascii="Arial" w:hAnsi="Arial" w:cs="Arial"/>
                <w:sz w:val="22"/>
                <w:szCs w:val="22"/>
              </w:rPr>
              <w:t xml:space="preserve"> sensor </w:t>
            </w:r>
            <w:r w:rsidR="003B37BD">
              <w:rPr>
                <w:rFonts w:ascii="Arial" w:hAnsi="Arial" w:cs="Arial"/>
                <w:sz w:val="22"/>
                <w:szCs w:val="22"/>
              </w:rPr>
              <w:t xml:space="preserve">dat betekent dat je die dus niet meer water hoeft te geven nou je moet hem nog wel water geven </w:t>
            </w:r>
          </w:p>
          <w:p w14:paraId="7BF36465" w14:textId="1FEA81E7" w:rsidR="00CE4A73" w:rsidRDefault="003B37BD" w:rsidP="009A456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Maar  niet zo vaak meer, maar het is vooral handig als er geen </w:t>
            </w:r>
            <w:r w:rsidR="00CE4A73">
              <w:rPr>
                <w:rFonts w:ascii="Arial" w:hAnsi="Arial" w:cs="Arial"/>
                <w:sz w:val="22"/>
                <w:szCs w:val="22"/>
              </w:rPr>
              <w:t>personeel aanwezig is.</w:t>
            </w:r>
          </w:p>
          <w:p w14:paraId="02864CF8" w14:textId="4DAA3D0F" w:rsidR="006A74EE" w:rsidRDefault="006A74EE" w:rsidP="009A4569">
            <w:pPr>
              <w:rPr>
                <w:rFonts w:ascii="Arial" w:hAnsi="Arial" w:cs="Arial"/>
                <w:sz w:val="22"/>
                <w:szCs w:val="22"/>
              </w:rPr>
            </w:pPr>
          </w:p>
          <w:p w14:paraId="16F54B48" w14:textId="5BC1CFA8" w:rsidR="00BE7CD8" w:rsidRDefault="00BE7CD8" w:rsidP="009A456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Er komt ook een 3D print prototype van de </w:t>
            </w:r>
            <w:r w:rsidR="004A637A">
              <w:rPr>
                <w:rFonts w:ascii="Arial" w:hAnsi="Arial" w:cs="Arial"/>
                <w:sz w:val="22"/>
                <w:szCs w:val="22"/>
              </w:rPr>
              <w:t>bloempot</w:t>
            </w:r>
            <w:r w:rsidR="00483883">
              <w:rPr>
                <w:rFonts w:ascii="Arial" w:hAnsi="Arial" w:cs="Arial"/>
                <w:sz w:val="22"/>
                <w:szCs w:val="22"/>
              </w:rPr>
              <w:t>.</w:t>
            </w:r>
          </w:p>
          <w:p w14:paraId="11DED2FD" w14:textId="77777777" w:rsidR="00CE4A73" w:rsidRDefault="00CE4A73" w:rsidP="009A4569">
            <w:pPr>
              <w:rPr>
                <w:rFonts w:ascii="Arial" w:hAnsi="Arial" w:cs="Arial"/>
                <w:sz w:val="22"/>
                <w:szCs w:val="22"/>
              </w:rPr>
            </w:pPr>
          </w:p>
          <w:p w14:paraId="2C4121C9" w14:textId="2B09FA83" w:rsidR="00D53EED" w:rsidRPr="00BB2CE1" w:rsidRDefault="00CE4A73" w:rsidP="009A4569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De opdrachtgever van dit project is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marcel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houtekamer</w:t>
            </w:r>
            <w:proofErr w:type="spellEnd"/>
            <w:r w:rsidR="001D10EA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  <w:p w14:paraId="2EBDC8F3" w14:textId="646BA0CA" w:rsidR="003821CA" w:rsidRPr="00BB2CE1" w:rsidRDefault="003821CA" w:rsidP="009A4569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B37BD" w:rsidRPr="00BB2CE1" w14:paraId="2EBDC8F9" w14:textId="77777777" w:rsidTr="00570B34">
        <w:tc>
          <w:tcPr>
            <w:tcW w:w="0" w:type="auto"/>
            <w:shd w:val="clear" w:color="auto" w:fill="auto"/>
          </w:tcPr>
          <w:p w14:paraId="2EBDC8F5" w14:textId="77777777" w:rsidR="00591AA0" w:rsidRPr="00BB2CE1" w:rsidRDefault="00591AA0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BB2CE1">
              <w:rPr>
                <w:rFonts w:ascii="Arial" w:hAnsi="Arial" w:cs="Arial"/>
                <w:b/>
                <w:sz w:val="24"/>
                <w:szCs w:val="24"/>
              </w:rPr>
              <w:t>Opdrachtgever(s)</w:t>
            </w:r>
          </w:p>
        </w:tc>
        <w:tc>
          <w:tcPr>
            <w:tcW w:w="0" w:type="auto"/>
            <w:shd w:val="clear" w:color="auto" w:fill="auto"/>
          </w:tcPr>
          <w:p w14:paraId="2EBDC8F6" w14:textId="644324A2" w:rsidR="00283863" w:rsidRPr="00BB2CE1" w:rsidRDefault="008D025C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BB2CE1">
              <w:rPr>
                <w:rFonts w:ascii="Arial" w:hAnsi="Arial" w:cs="Arial"/>
                <w:sz w:val="22"/>
                <w:szCs w:val="22"/>
              </w:rPr>
              <w:t>Bedrijf/instantie:</w:t>
            </w:r>
            <w:r w:rsidR="00D27DF8" w:rsidRPr="00BB2CE1">
              <w:rPr>
                <w:rFonts w:ascii="Arial" w:hAnsi="Arial" w:cs="Arial"/>
                <w:sz w:val="22"/>
                <w:szCs w:val="22"/>
              </w:rPr>
              <w:tab/>
            </w:r>
            <w:r w:rsidR="00FC50D7" w:rsidRPr="00BB2CE1">
              <w:rPr>
                <w:rFonts w:ascii="Arial" w:hAnsi="Arial" w:cs="Arial"/>
                <w:sz w:val="22"/>
                <w:szCs w:val="22"/>
              </w:rPr>
              <w:t>SSC</w:t>
            </w:r>
          </w:p>
          <w:p w14:paraId="2EBDC8F7" w14:textId="614BBC8A" w:rsidR="008D025C" w:rsidRPr="00BB2CE1" w:rsidRDefault="008D025C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BB2CE1">
              <w:rPr>
                <w:rFonts w:ascii="Arial" w:hAnsi="Arial" w:cs="Arial"/>
                <w:sz w:val="22"/>
                <w:szCs w:val="22"/>
              </w:rPr>
              <w:t>Adres:</w:t>
            </w:r>
            <w:r w:rsidRPr="00BB2CE1">
              <w:rPr>
                <w:rFonts w:ascii="Arial" w:hAnsi="Arial" w:cs="Arial"/>
                <w:sz w:val="22"/>
                <w:szCs w:val="22"/>
              </w:rPr>
              <w:tab/>
            </w:r>
            <w:r w:rsidRPr="00BB2CE1">
              <w:rPr>
                <w:rFonts w:ascii="Arial" w:hAnsi="Arial" w:cs="Arial"/>
                <w:sz w:val="22"/>
                <w:szCs w:val="22"/>
              </w:rPr>
              <w:tab/>
            </w:r>
            <w:r w:rsidRPr="00BB2CE1">
              <w:rPr>
                <w:rFonts w:ascii="Arial" w:hAnsi="Arial" w:cs="Arial"/>
                <w:sz w:val="22"/>
                <w:szCs w:val="22"/>
              </w:rPr>
              <w:tab/>
            </w:r>
            <w:r w:rsidR="000E2A4B" w:rsidRPr="00BB2CE1">
              <w:rPr>
                <w:rFonts w:ascii="Arial" w:hAnsi="Arial" w:cs="Arial"/>
                <w:sz w:val="22"/>
                <w:szCs w:val="22"/>
              </w:rPr>
              <w:t>Edisonweg 4A</w:t>
            </w:r>
            <w:r w:rsidR="007A1315" w:rsidRPr="00BB2CE1">
              <w:rPr>
                <w:rFonts w:ascii="Arial" w:hAnsi="Arial" w:cs="Arial"/>
                <w:sz w:val="22"/>
                <w:szCs w:val="22"/>
              </w:rPr>
              <w:t>, 4</w:t>
            </w:r>
            <w:r w:rsidR="006C4F7B" w:rsidRPr="00BB2CE1">
              <w:rPr>
                <w:rFonts w:ascii="Arial" w:hAnsi="Arial" w:cs="Arial"/>
                <w:sz w:val="22"/>
                <w:szCs w:val="22"/>
              </w:rPr>
              <w:t>382 NW Vlissingen</w:t>
            </w:r>
            <w:r w:rsidR="005C1266" w:rsidRPr="00BB2CE1">
              <w:rPr>
                <w:rFonts w:ascii="Arial" w:hAnsi="Arial" w:cs="Arial"/>
                <w:sz w:val="22"/>
                <w:szCs w:val="22"/>
              </w:rPr>
              <w:br/>
            </w:r>
          </w:p>
          <w:p w14:paraId="2EBDC8F8" w14:textId="4A87D7AA" w:rsidR="00445884" w:rsidRPr="00BB2CE1" w:rsidRDefault="00D27DF8" w:rsidP="00283863">
            <w:pPr>
              <w:rPr>
                <w:rFonts w:ascii="Arial" w:hAnsi="Arial" w:cs="Arial"/>
                <w:sz w:val="22"/>
                <w:szCs w:val="22"/>
              </w:rPr>
            </w:pPr>
            <w:r w:rsidRPr="00BB2CE1">
              <w:rPr>
                <w:rFonts w:ascii="Arial" w:hAnsi="Arial" w:cs="Arial"/>
                <w:sz w:val="22"/>
                <w:szCs w:val="22"/>
              </w:rPr>
              <w:t>Telefoonnummer:</w:t>
            </w:r>
            <w:r w:rsidRPr="00BB2CE1">
              <w:rPr>
                <w:rFonts w:ascii="Arial" w:hAnsi="Arial" w:cs="Arial"/>
                <w:sz w:val="22"/>
                <w:szCs w:val="22"/>
              </w:rPr>
              <w:tab/>
            </w:r>
            <w:r w:rsidR="007578AA" w:rsidRPr="00BB2CE1">
              <w:rPr>
                <w:rFonts w:ascii="Arial" w:hAnsi="Arial" w:cs="Arial"/>
                <w:sz w:val="22"/>
                <w:szCs w:val="22"/>
              </w:rPr>
              <w:t>0118 558 800</w:t>
            </w:r>
          </w:p>
        </w:tc>
      </w:tr>
    </w:tbl>
    <w:p w14:paraId="2EBDC8FA" w14:textId="77777777" w:rsidR="00843626" w:rsidRPr="00BB2CE1" w:rsidRDefault="00843626" w:rsidP="00591AA0">
      <w:pPr>
        <w:rPr>
          <w:rFonts w:ascii="Arial" w:hAnsi="Arial" w:cs="Arial"/>
          <w:sz w:val="22"/>
          <w:szCs w:val="22"/>
        </w:rPr>
      </w:pPr>
    </w:p>
    <w:p w14:paraId="2EBDC8FB" w14:textId="168E8E33" w:rsidR="00843626" w:rsidRPr="00BB2CE1" w:rsidRDefault="00843626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BB2CE1">
        <w:rPr>
          <w:rFonts w:ascii="Arial" w:hAnsi="Arial" w:cs="Arial"/>
          <w:sz w:val="22"/>
          <w:szCs w:val="22"/>
        </w:rPr>
        <w:br w:type="page"/>
      </w:r>
      <w:r w:rsidR="00CF442D">
        <w:rPr>
          <w:rFonts w:ascii="Arial" w:hAnsi="Arial" w:cs="Arial"/>
          <w:sz w:val="22"/>
          <w:szCs w:val="22"/>
        </w:rPr>
        <w:lastRenderedPageBreak/>
        <w:tab/>
      </w:r>
      <w:r w:rsidR="00CF442D">
        <w:rPr>
          <w:rFonts w:ascii="Arial" w:hAnsi="Arial" w:cs="Arial"/>
          <w:sz w:val="22"/>
          <w:szCs w:val="22"/>
        </w:rPr>
        <w:tab/>
      </w:r>
    </w:p>
    <w:p w14:paraId="2EBDC8FC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tbl>
      <w:tblPr>
        <w:tblW w:w="103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2"/>
        <w:gridCol w:w="1723"/>
        <w:gridCol w:w="1350"/>
        <w:gridCol w:w="1800"/>
        <w:gridCol w:w="3060"/>
      </w:tblGrid>
      <w:tr w:rsidR="00756FFA" w:rsidRPr="00A53474" w14:paraId="2EBDC903" w14:textId="77777777" w:rsidTr="15D3539C">
        <w:trPr>
          <w:trHeight w:val="85"/>
        </w:trPr>
        <w:tc>
          <w:tcPr>
            <w:tcW w:w="2412" w:type="dxa"/>
            <w:vMerge w:val="restart"/>
            <w:shd w:val="clear" w:color="auto" w:fill="auto"/>
          </w:tcPr>
          <w:p w14:paraId="2EBDC8FD" w14:textId="77777777" w:rsidR="00756FFA" w:rsidRPr="00A53474" w:rsidRDefault="00756FFA" w:rsidP="00570B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Project uitvoerders</w:t>
            </w:r>
          </w:p>
          <w:p w14:paraId="2EBDC8FE" w14:textId="77777777" w:rsidR="00756FFA" w:rsidRPr="00A53474" w:rsidRDefault="00756FFA" w:rsidP="00F104DC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(groep studenten)</w:t>
            </w:r>
          </w:p>
        </w:tc>
        <w:tc>
          <w:tcPr>
            <w:tcW w:w="1723" w:type="dxa"/>
            <w:tcBorders>
              <w:bottom w:val="single" w:sz="6" w:space="0" w:color="008000"/>
            </w:tcBorders>
            <w:shd w:val="clear" w:color="auto" w:fill="auto"/>
          </w:tcPr>
          <w:p w14:paraId="2EBDC8FF" w14:textId="77777777" w:rsidR="00756FFA" w:rsidRPr="00A53474" w:rsidRDefault="00756FFA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Naam</w:t>
            </w:r>
          </w:p>
        </w:tc>
        <w:tc>
          <w:tcPr>
            <w:tcW w:w="1350" w:type="dxa"/>
            <w:tcBorders>
              <w:bottom w:val="single" w:sz="6" w:space="0" w:color="008000"/>
            </w:tcBorders>
          </w:tcPr>
          <w:p w14:paraId="2EBDC900" w14:textId="77777777" w:rsidR="00756FFA" w:rsidRPr="00A53474" w:rsidRDefault="00756FFA" w:rsidP="008D025C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Klas / bedrijf</w:t>
            </w:r>
          </w:p>
        </w:tc>
        <w:tc>
          <w:tcPr>
            <w:tcW w:w="1800" w:type="dxa"/>
            <w:tcBorders>
              <w:bottom w:val="single" w:sz="6" w:space="0" w:color="008000"/>
            </w:tcBorders>
            <w:shd w:val="clear" w:color="auto" w:fill="auto"/>
          </w:tcPr>
          <w:p w14:paraId="2EBDC901" w14:textId="77777777" w:rsidR="00756FFA" w:rsidRPr="00A53474" w:rsidRDefault="00756FFA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06-nummer</w:t>
            </w:r>
          </w:p>
        </w:tc>
        <w:tc>
          <w:tcPr>
            <w:tcW w:w="3060" w:type="dxa"/>
            <w:tcBorders>
              <w:bottom w:val="single" w:sz="6" w:space="0" w:color="008000"/>
            </w:tcBorders>
            <w:shd w:val="clear" w:color="auto" w:fill="auto"/>
          </w:tcPr>
          <w:p w14:paraId="2EBDC902" w14:textId="77777777" w:rsidR="00756FFA" w:rsidRPr="00A53474" w:rsidRDefault="00756FFA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E-mail</w:t>
            </w:r>
          </w:p>
        </w:tc>
      </w:tr>
      <w:tr w:rsidR="00756FFA" w:rsidRPr="00A53474" w14:paraId="2EBDC90F" w14:textId="77777777" w:rsidTr="15D3539C">
        <w:trPr>
          <w:trHeight w:val="85"/>
        </w:trPr>
        <w:tc>
          <w:tcPr>
            <w:tcW w:w="2412" w:type="dxa"/>
            <w:vMerge/>
          </w:tcPr>
          <w:p w14:paraId="2EBDC90A" w14:textId="77777777" w:rsidR="00756FFA" w:rsidRPr="00A53474" w:rsidRDefault="00756FFA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23" w:type="dxa"/>
            <w:tcBorders>
              <w:bottom w:val="single" w:sz="6" w:space="0" w:color="008000"/>
            </w:tcBorders>
            <w:shd w:val="clear" w:color="auto" w:fill="auto"/>
          </w:tcPr>
          <w:p w14:paraId="2EBDC90B" w14:textId="181D4234" w:rsidR="00756FFA" w:rsidRPr="00A53474" w:rsidRDefault="00756FFA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Rutger Haaze</w:t>
            </w:r>
          </w:p>
        </w:tc>
        <w:tc>
          <w:tcPr>
            <w:tcW w:w="1350" w:type="dxa"/>
            <w:tcBorders>
              <w:bottom w:val="single" w:sz="6" w:space="0" w:color="008000"/>
            </w:tcBorders>
          </w:tcPr>
          <w:p w14:paraId="2EBDC90C" w14:textId="1DD2DD0D" w:rsidR="00756FFA" w:rsidRPr="00A53474" w:rsidRDefault="00756FFA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</w:t>
            </w:r>
            <w:r w:rsidR="00130AD0">
              <w:rPr>
                <w:rFonts w:ascii="Arial" w:hAnsi="Arial" w:cs="Arial"/>
                <w:sz w:val="22"/>
                <w:szCs w:val="22"/>
              </w:rPr>
              <w:t>3</w:t>
            </w:r>
            <w:r>
              <w:rPr>
                <w:rFonts w:ascii="Arial" w:hAnsi="Arial" w:cs="Arial"/>
                <w:sz w:val="22"/>
                <w:szCs w:val="22"/>
              </w:rPr>
              <w:t>C</w:t>
            </w:r>
          </w:p>
        </w:tc>
        <w:tc>
          <w:tcPr>
            <w:tcW w:w="1800" w:type="dxa"/>
            <w:tcBorders>
              <w:bottom w:val="single" w:sz="6" w:space="0" w:color="008000"/>
            </w:tcBorders>
            <w:shd w:val="clear" w:color="auto" w:fill="auto"/>
          </w:tcPr>
          <w:p w14:paraId="2EBDC90D" w14:textId="31BBF8AA" w:rsidR="00756FFA" w:rsidRPr="00A53474" w:rsidRDefault="00756FFA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06-42925098</w:t>
            </w:r>
          </w:p>
        </w:tc>
        <w:tc>
          <w:tcPr>
            <w:tcW w:w="3060" w:type="dxa"/>
            <w:tcBorders>
              <w:bottom w:val="single" w:sz="6" w:space="0" w:color="008000"/>
            </w:tcBorders>
            <w:shd w:val="clear" w:color="auto" w:fill="auto"/>
          </w:tcPr>
          <w:p w14:paraId="2EBDC90E" w14:textId="3EB2CABC" w:rsidR="00773684" w:rsidRPr="00A53474" w:rsidRDefault="008A19CD" w:rsidP="001B08ED">
            <w:pPr>
              <w:rPr>
                <w:rFonts w:ascii="Arial" w:hAnsi="Arial" w:cs="Arial"/>
                <w:sz w:val="22"/>
                <w:szCs w:val="22"/>
              </w:rPr>
            </w:pPr>
            <w:hyperlink r:id="rId11" w:history="1">
              <w:r w:rsidR="00773684" w:rsidRPr="00095449">
                <w:rPr>
                  <w:rStyle w:val="Hyperlink"/>
                  <w:rFonts w:ascii="Arial" w:hAnsi="Arial" w:cs="Arial"/>
                  <w:sz w:val="22"/>
                  <w:szCs w:val="22"/>
                </w:rPr>
                <w:t>rhaaze@student.scalda.nl</w:t>
              </w:r>
            </w:hyperlink>
          </w:p>
        </w:tc>
      </w:tr>
      <w:tr w:rsidR="00773684" w:rsidRPr="00A53474" w14:paraId="383D9942" w14:textId="77777777" w:rsidTr="15D3539C">
        <w:trPr>
          <w:trHeight w:val="85"/>
        </w:trPr>
        <w:tc>
          <w:tcPr>
            <w:tcW w:w="2412" w:type="dxa"/>
            <w:shd w:val="clear" w:color="auto" w:fill="auto"/>
          </w:tcPr>
          <w:p w14:paraId="360CD483" w14:textId="77777777" w:rsidR="00773684" w:rsidRPr="00A53474" w:rsidRDefault="00773684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23" w:type="dxa"/>
            <w:tcBorders>
              <w:bottom w:val="single" w:sz="6" w:space="0" w:color="008000"/>
            </w:tcBorders>
            <w:shd w:val="clear" w:color="auto" w:fill="auto"/>
          </w:tcPr>
          <w:p w14:paraId="25417AB6" w14:textId="45EDD2D3" w:rsidR="00773684" w:rsidRDefault="00773684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Tayo </w:t>
            </w:r>
            <w:proofErr w:type="spellStart"/>
            <w:r w:rsidR="004A53A7">
              <w:rPr>
                <w:rFonts w:ascii="Arial" w:hAnsi="Arial" w:cs="Arial"/>
                <w:sz w:val="22"/>
                <w:szCs w:val="22"/>
              </w:rPr>
              <w:t>Abudela</w:t>
            </w:r>
            <w:proofErr w:type="spellEnd"/>
          </w:p>
        </w:tc>
        <w:tc>
          <w:tcPr>
            <w:tcW w:w="1350" w:type="dxa"/>
            <w:tcBorders>
              <w:bottom w:val="single" w:sz="6" w:space="0" w:color="008000"/>
            </w:tcBorders>
          </w:tcPr>
          <w:p w14:paraId="5C0D58C7" w14:textId="4D9F78E2" w:rsidR="00773684" w:rsidRDefault="00130AD0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</w:t>
            </w:r>
            <w:r w:rsidR="00DF707A">
              <w:rPr>
                <w:rFonts w:ascii="Arial" w:hAnsi="Arial" w:cs="Arial"/>
                <w:sz w:val="22"/>
                <w:szCs w:val="22"/>
              </w:rPr>
              <w:t>42C</w:t>
            </w:r>
          </w:p>
        </w:tc>
        <w:tc>
          <w:tcPr>
            <w:tcW w:w="1800" w:type="dxa"/>
            <w:tcBorders>
              <w:bottom w:val="single" w:sz="6" w:space="0" w:color="008000"/>
            </w:tcBorders>
            <w:shd w:val="clear" w:color="auto" w:fill="auto"/>
          </w:tcPr>
          <w:p w14:paraId="0713C122" w14:textId="5F00A848" w:rsidR="00773684" w:rsidRDefault="005152F2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0683994661</w:t>
            </w:r>
          </w:p>
        </w:tc>
        <w:tc>
          <w:tcPr>
            <w:tcW w:w="3060" w:type="dxa"/>
            <w:tcBorders>
              <w:bottom w:val="single" w:sz="6" w:space="0" w:color="008000"/>
            </w:tcBorders>
            <w:shd w:val="clear" w:color="auto" w:fill="auto"/>
          </w:tcPr>
          <w:p w14:paraId="1BE4EBFA" w14:textId="1B45628F" w:rsidR="00773684" w:rsidRDefault="008A19CD" w:rsidP="001B08ED">
            <w:pPr>
              <w:rPr>
                <w:rFonts w:ascii="Arial" w:hAnsi="Arial" w:cs="Arial"/>
                <w:sz w:val="22"/>
                <w:szCs w:val="22"/>
              </w:rPr>
            </w:pPr>
            <w:hyperlink r:id="rId12" w:history="1">
              <w:r w:rsidR="00213092" w:rsidRPr="00DE3C4B">
                <w:rPr>
                  <w:rStyle w:val="Hyperlink"/>
                  <w:rFonts w:ascii="Arial" w:hAnsi="Arial" w:cs="Arial"/>
                  <w:sz w:val="22"/>
                  <w:szCs w:val="22"/>
                </w:rPr>
                <w:t>tabudela@student.scalda.nl</w:t>
              </w:r>
            </w:hyperlink>
            <w:r w:rsidR="00130AD0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213092" w:rsidRPr="00A53474" w14:paraId="77B6A3F2" w14:textId="77777777" w:rsidTr="15D3539C">
        <w:trPr>
          <w:trHeight w:val="85"/>
        </w:trPr>
        <w:tc>
          <w:tcPr>
            <w:tcW w:w="2412" w:type="dxa"/>
            <w:shd w:val="clear" w:color="auto" w:fill="auto"/>
          </w:tcPr>
          <w:p w14:paraId="56A48110" w14:textId="77777777" w:rsidR="00213092" w:rsidRPr="00A53474" w:rsidRDefault="00213092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23" w:type="dxa"/>
            <w:tcBorders>
              <w:bottom w:val="single" w:sz="6" w:space="0" w:color="008000"/>
            </w:tcBorders>
            <w:shd w:val="clear" w:color="auto" w:fill="auto"/>
          </w:tcPr>
          <w:p w14:paraId="7FF82291" w14:textId="25234303" w:rsidR="00213092" w:rsidRDefault="2332984B" w:rsidP="15D3539C">
            <w:pPr>
              <w:rPr>
                <w:rFonts w:ascii="Arial" w:hAnsi="Arial" w:cs="Arial"/>
                <w:sz w:val="22"/>
                <w:szCs w:val="22"/>
              </w:rPr>
            </w:pPr>
            <w:r w:rsidRPr="15D3539C">
              <w:rPr>
                <w:rFonts w:ascii="Arial" w:hAnsi="Arial" w:cs="Arial"/>
                <w:sz w:val="22"/>
                <w:szCs w:val="22"/>
              </w:rPr>
              <w:t xml:space="preserve">Jiaru </w:t>
            </w:r>
            <w:proofErr w:type="spellStart"/>
            <w:r w:rsidRPr="15D3539C">
              <w:rPr>
                <w:rFonts w:ascii="Arial" w:hAnsi="Arial" w:cs="Arial"/>
                <w:sz w:val="22"/>
                <w:szCs w:val="22"/>
              </w:rPr>
              <w:t>Reingoudt</w:t>
            </w:r>
            <w:proofErr w:type="spellEnd"/>
          </w:p>
        </w:tc>
        <w:tc>
          <w:tcPr>
            <w:tcW w:w="1350" w:type="dxa"/>
            <w:tcBorders>
              <w:bottom w:val="single" w:sz="6" w:space="0" w:color="008000"/>
            </w:tcBorders>
          </w:tcPr>
          <w:p w14:paraId="6D531A1F" w14:textId="3FD77479" w:rsidR="00213092" w:rsidRDefault="00213092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ICO41C</w:t>
            </w:r>
          </w:p>
        </w:tc>
        <w:tc>
          <w:tcPr>
            <w:tcW w:w="1800" w:type="dxa"/>
            <w:tcBorders>
              <w:bottom w:val="single" w:sz="6" w:space="0" w:color="008000"/>
            </w:tcBorders>
            <w:shd w:val="clear" w:color="auto" w:fill="auto"/>
          </w:tcPr>
          <w:p w14:paraId="281E046F" w14:textId="77777777" w:rsidR="00213092" w:rsidRDefault="00213092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60" w:type="dxa"/>
            <w:tcBorders>
              <w:bottom w:val="single" w:sz="6" w:space="0" w:color="008000"/>
            </w:tcBorders>
            <w:shd w:val="clear" w:color="auto" w:fill="auto"/>
          </w:tcPr>
          <w:p w14:paraId="229CE2D4" w14:textId="6CFBE60D" w:rsidR="00213092" w:rsidRPr="00213092" w:rsidRDefault="008A19CD" w:rsidP="15D3539C">
            <w:pPr>
              <w:rPr>
                <w:rFonts w:ascii="Arial" w:hAnsi="Arial" w:cs="Arial"/>
                <w:sz w:val="22"/>
                <w:szCs w:val="22"/>
              </w:rPr>
            </w:pPr>
            <w:hyperlink r:id="rId13">
              <w:r w:rsidR="2332984B" w:rsidRPr="15D3539C">
                <w:rPr>
                  <w:rStyle w:val="Hyperlink"/>
                  <w:rFonts w:ascii="Arial" w:hAnsi="Arial" w:cs="Arial"/>
                  <w:sz w:val="22"/>
                  <w:szCs w:val="22"/>
                </w:rPr>
                <w:t>jreijngoudt@student.scalda.nl</w:t>
              </w:r>
            </w:hyperlink>
            <w:r w:rsidR="2332984B" w:rsidRPr="15D3539C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213092" w:rsidRPr="00A53474" w14:paraId="01581CE7" w14:textId="77777777" w:rsidTr="15D3539C">
        <w:trPr>
          <w:trHeight w:val="85"/>
        </w:trPr>
        <w:tc>
          <w:tcPr>
            <w:tcW w:w="2412" w:type="dxa"/>
            <w:shd w:val="clear" w:color="auto" w:fill="auto"/>
          </w:tcPr>
          <w:p w14:paraId="43AA51C7" w14:textId="77777777" w:rsidR="00213092" w:rsidRPr="00A53474" w:rsidRDefault="00213092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723" w:type="dxa"/>
            <w:tcBorders>
              <w:bottom w:val="single" w:sz="6" w:space="0" w:color="008000"/>
            </w:tcBorders>
            <w:shd w:val="clear" w:color="auto" w:fill="auto"/>
          </w:tcPr>
          <w:p w14:paraId="7810239E" w14:textId="68DF318B" w:rsidR="00213092" w:rsidRDefault="00213092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Joost Bosman</w:t>
            </w:r>
          </w:p>
        </w:tc>
        <w:tc>
          <w:tcPr>
            <w:tcW w:w="1350" w:type="dxa"/>
            <w:tcBorders>
              <w:bottom w:val="single" w:sz="6" w:space="0" w:color="008000"/>
            </w:tcBorders>
          </w:tcPr>
          <w:p w14:paraId="1E336CEC" w14:textId="2CDABA72" w:rsidR="00213092" w:rsidRDefault="00213092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ICO41C</w:t>
            </w:r>
          </w:p>
        </w:tc>
        <w:tc>
          <w:tcPr>
            <w:tcW w:w="1800" w:type="dxa"/>
            <w:tcBorders>
              <w:bottom w:val="single" w:sz="6" w:space="0" w:color="008000"/>
            </w:tcBorders>
            <w:shd w:val="clear" w:color="auto" w:fill="auto"/>
          </w:tcPr>
          <w:p w14:paraId="35E64B6A" w14:textId="77777777" w:rsidR="00213092" w:rsidRDefault="00213092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60" w:type="dxa"/>
            <w:tcBorders>
              <w:bottom w:val="single" w:sz="6" w:space="0" w:color="008000"/>
            </w:tcBorders>
            <w:shd w:val="clear" w:color="auto" w:fill="auto"/>
          </w:tcPr>
          <w:p w14:paraId="5EE7E564" w14:textId="3D2E5856" w:rsidR="00213092" w:rsidRPr="00213092" w:rsidRDefault="008A19CD" w:rsidP="001B08ED">
            <w:pPr>
              <w:rPr>
                <w:rFonts w:ascii="Arial" w:hAnsi="Arial" w:cs="Arial"/>
                <w:sz w:val="22"/>
                <w:szCs w:val="24"/>
              </w:rPr>
            </w:pPr>
            <w:hyperlink r:id="rId14" w:history="1">
              <w:r w:rsidR="00CF442D" w:rsidRPr="00595135">
                <w:rPr>
                  <w:rStyle w:val="Hyperlink"/>
                  <w:rFonts w:ascii="Arial" w:hAnsi="Arial" w:cs="Arial"/>
                  <w:sz w:val="22"/>
                  <w:szCs w:val="24"/>
                </w:rPr>
                <w:t>jbosman3@student.scalda.nl</w:t>
              </w:r>
            </w:hyperlink>
            <w:r w:rsidR="00213092">
              <w:rPr>
                <w:rFonts w:ascii="Arial" w:hAnsi="Arial" w:cs="Arial"/>
                <w:sz w:val="22"/>
                <w:szCs w:val="24"/>
              </w:rPr>
              <w:t xml:space="preserve"> </w:t>
            </w:r>
          </w:p>
        </w:tc>
      </w:tr>
      <w:tr w:rsidR="004D292F" w:rsidRPr="00A53474" w14:paraId="2EBDC915" w14:textId="77777777" w:rsidTr="15D3539C">
        <w:tc>
          <w:tcPr>
            <w:tcW w:w="2412" w:type="dxa"/>
            <w:shd w:val="clear" w:color="auto" w:fill="auto"/>
          </w:tcPr>
          <w:p w14:paraId="2EBDC910" w14:textId="77777777" w:rsidR="008D025C" w:rsidRPr="00A53474" w:rsidRDefault="008D025C" w:rsidP="00FB1D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Projectcoach</w:t>
            </w:r>
          </w:p>
        </w:tc>
        <w:tc>
          <w:tcPr>
            <w:tcW w:w="1723" w:type="dxa"/>
            <w:shd w:val="clear" w:color="auto" w:fill="auto"/>
          </w:tcPr>
          <w:p w14:paraId="2EBDC911" w14:textId="59B07BE3" w:rsidR="008D025C" w:rsidRPr="00A53474" w:rsidRDefault="00BD0E6C" w:rsidP="004D292F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Marcel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Houtekamer</w:t>
            </w:r>
            <w:proofErr w:type="spellEnd"/>
          </w:p>
        </w:tc>
        <w:tc>
          <w:tcPr>
            <w:tcW w:w="1350" w:type="dxa"/>
          </w:tcPr>
          <w:p w14:paraId="2EBDC912" w14:textId="77777777" w:rsidR="008D025C" w:rsidRPr="00A53474" w:rsidRDefault="00DB2A52" w:rsidP="00570B34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Scalda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2EBDC913" w14:textId="11912248" w:rsidR="008D025C" w:rsidRPr="00A53474" w:rsidRDefault="008D025C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60" w:type="dxa"/>
            <w:shd w:val="clear" w:color="auto" w:fill="auto"/>
          </w:tcPr>
          <w:p w14:paraId="2EBDC914" w14:textId="094D2CC8" w:rsidR="004D292F" w:rsidRPr="00A53474" w:rsidRDefault="008A19CD" w:rsidP="001B08ED">
            <w:pPr>
              <w:rPr>
                <w:rFonts w:ascii="Arial" w:hAnsi="Arial" w:cs="Arial"/>
                <w:sz w:val="22"/>
                <w:szCs w:val="22"/>
              </w:rPr>
            </w:pPr>
            <w:hyperlink r:id="rId15" w:history="1">
              <w:r w:rsidR="00213092" w:rsidRPr="00DE3C4B">
                <w:rPr>
                  <w:rStyle w:val="Hyperlink"/>
                  <w:rFonts w:ascii="Arial" w:hAnsi="Arial" w:cs="Arial"/>
                  <w:sz w:val="22"/>
                  <w:szCs w:val="22"/>
                </w:rPr>
                <w:t>mhoutekamer@scalda.nl</w:t>
              </w:r>
            </w:hyperlink>
            <w:r w:rsidR="0021309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9237B0" w:rsidRPr="00A53474" w14:paraId="2EBDC91B" w14:textId="77777777" w:rsidTr="15D3539C">
        <w:tc>
          <w:tcPr>
            <w:tcW w:w="2412" w:type="dxa"/>
            <w:shd w:val="clear" w:color="auto" w:fill="auto"/>
          </w:tcPr>
          <w:p w14:paraId="2EBDC916" w14:textId="77777777" w:rsidR="009237B0" w:rsidRPr="00A53474" w:rsidRDefault="009237B0" w:rsidP="009237B0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Vak coach</w:t>
            </w:r>
          </w:p>
        </w:tc>
        <w:tc>
          <w:tcPr>
            <w:tcW w:w="1723" w:type="dxa"/>
            <w:shd w:val="clear" w:color="auto" w:fill="auto"/>
          </w:tcPr>
          <w:p w14:paraId="2EBDC917" w14:textId="589B5D4E" w:rsidR="009237B0" w:rsidRPr="00A53474" w:rsidRDefault="009237B0" w:rsidP="009237B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Marcel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Houtekamer</w:t>
            </w:r>
            <w:proofErr w:type="spellEnd"/>
          </w:p>
        </w:tc>
        <w:tc>
          <w:tcPr>
            <w:tcW w:w="1350" w:type="dxa"/>
          </w:tcPr>
          <w:p w14:paraId="2EBDC918" w14:textId="77777777" w:rsidR="009237B0" w:rsidRPr="00A53474" w:rsidRDefault="009237B0" w:rsidP="009237B0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Scalda</w:t>
            </w:r>
            <w:proofErr w:type="spellEnd"/>
          </w:p>
        </w:tc>
        <w:tc>
          <w:tcPr>
            <w:tcW w:w="1800" w:type="dxa"/>
            <w:shd w:val="clear" w:color="auto" w:fill="auto"/>
          </w:tcPr>
          <w:p w14:paraId="2EBDC919" w14:textId="07DCCDD2" w:rsidR="009237B0" w:rsidRPr="00A53474" w:rsidRDefault="009237B0" w:rsidP="009237B0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3060" w:type="dxa"/>
            <w:shd w:val="clear" w:color="auto" w:fill="auto"/>
          </w:tcPr>
          <w:p w14:paraId="2EBDC91A" w14:textId="3D71210B" w:rsidR="009237B0" w:rsidRPr="00A53474" w:rsidRDefault="008A19CD" w:rsidP="009237B0">
            <w:pPr>
              <w:rPr>
                <w:rFonts w:ascii="Arial" w:hAnsi="Arial" w:cs="Arial"/>
                <w:sz w:val="22"/>
                <w:szCs w:val="22"/>
              </w:rPr>
            </w:pPr>
            <w:hyperlink r:id="rId16" w:history="1">
              <w:r w:rsidR="00213092" w:rsidRPr="00DE3C4B">
                <w:rPr>
                  <w:rStyle w:val="Hyperlink"/>
                  <w:rFonts w:ascii="Arial" w:hAnsi="Arial" w:cs="Arial"/>
                  <w:sz w:val="22"/>
                  <w:szCs w:val="22"/>
                </w:rPr>
                <w:t>mhoutekamer@scalda.nl</w:t>
              </w:r>
            </w:hyperlink>
            <w:r w:rsidR="00213092">
              <w:rPr>
                <w:rFonts w:ascii="Arial" w:hAnsi="Arial" w:cs="Arial"/>
                <w:sz w:val="22"/>
                <w:szCs w:val="22"/>
              </w:rPr>
              <w:t xml:space="preserve"> </w:t>
            </w:r>
          </w:p>
        </w:tc>
      </w:tr>
      <w:tr w:rsidR="00C3552C" w:rsidRPr="00A53474" w14:paraId="2EBDC920" w14:textId="77777777" w:rsidTr="15D3539C">
        <w:tc>
          <w:tcPr>
            <w:tcW w:w="2412" w:type="dxa"/>
            <w:shd w:val="clear" w:color="auto" w:fill="auto"/>
          </w:tcPr>
          <w:p w14:paraId="2EBDC91C" w14:textId="77777777" w:rsidR="00C3552C" w:rsidRPr="00A53474" w:rsidRDefault="00C3552C" w:rsidP="00FB1D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Expert bedrijf</w:t>
            </w:r>
          </w:p>
        </w:tc>
        <w:tc>
          <w:tcPr>
            <w:tcW w:w="3073" w:type="dxa"/>
            <w:gridSpan w:val="2"/>
            <w:shd w:val="clear" w:color="auto" w:fill="auto"/>
          </w:tcPr>
          <w:p w14:paraId="2EBDC91D" w14:textId="7F963EB6" w:rsidR="00C3552C" w:rsidRPr="00A53474" w:rsidRDefault="009237B0" w:rsidP="00C3552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1800" w:type="dxa"/>
            <w:shd w:val="clear" w:color="auto" w:fill="auto"/>
          </w:tcPr>
          <w:p w14:paraId="2EBDC91E" w14:textId="7F273C2B" w:rsidR="00C3552C" w:rsidRPr="00A53474" w:rsidRDefault="00C02E0C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  <w:tc>
          <w:tcPr>
            <w:tcW w:w="3060" w:type="dxa"/>
            <w:shd w:val="clear" w:color="auto" w:fill="auto"/>
          </w:tcPr>
          <w:p w14:paraId="2EBDC91F" w14:textId="676FC0D4" w:rsidR="00C3552C" w:rsidRPr="00A53474" w:rsidRDefault="004537B1" w:rsidP="00570B3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N/A</w:t>
            </w:r>
          </w:p>
        </w:tc>
      </w:tr>
      <w:tr w:rsidR="00B67D64" w:rsidRPr="00A53474" w14:paraId="2EBDC923" w14:textId="77777777" w:rsidTr="15D3539C">
        <w:tc>
          <w:tcPr>
            <w:tcW w:w="2412" w:type="dxa"/>
            <w:shd w:val="clear" w:color="auto" w:fill="auto"/>
          </w:tcPr>
          <w:p w14:paraId="2EBDC921" w14:textId="77777777" w:rsidR="00B67D64" w:rsidRPr="00A53474" w:rsidRDefault="00B67D64" w:rsidP="00570B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Tijdvak opdracht</w:t>
            </w:r>
          </w:p>
        </w:tc>
        <w:tc>
          <w:tcPr>
            <w:tcW w:w="7933" w:type="dxa"/>
            <w:gridSpan w:val="4"/>
          </w:tcPr>
          <w:p w14:paraId="2EBDC922" w14:textId="26E0F391" w:rsidR="00B67D64" w:rsidRPr="00A53474" w:rsidRDefault="0024652E" w:rsidP="00DB2A5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Van 3 Juni tot 28 Juni</w:t>
            </w:r>
          </w:p>
        </w:tc>
      </w:tr>
      <w:tr w:rsidR="00B67D64" w:rsidRPr="00A53474" w14:paraId="2EBDC926" w14:textId="77777777" w:rsidTr="15D3539C">
        <w:tc>
          <w:tcPr>
            <w:tcW w:w="2412" w:type="dxa"/>
            <w:shd w:val="clear" w:color="auto" w:fill="auto"/>
          </w:tcPr>
          <w:p w14:paraId="2EBDC924" w14:textId="77777777" w:rsidR="00B67D64" w:rsidRPr="00A53474" w:rsidRDefault="00B67D64" w:rsidP="00570B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Uren</w:t>
            </w:r>
          </w:p>
        </w:tc>
        <w:tc>
          <w:tcPr>
            <w:tcW w:w="7933" w:type="dxa"/>
            <w:gridSpan w:val="4"/>
          </w:tcPr>
          <w:p w14:paraId="2EBDC925" w14:textId="37B19E89" w:rsidR="00B67D64" w:rsidRPr="00DB2A52" w:rsidRDefault="00DB2A52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DB2A52">
              <w:rPr>
                <w:rFonts w:ascii="Arial" w:hAnsi="Arial" w:cs="Arial"/>
                <w:sz w:val="22"/>
                <w:szCs w:val="22"/>
              </w:rPr>
              <w:t xml:space="preserve">Per week </w:t>
            </w:r>
            <w:r w:rsidR="00E638CF">
              <w:rPr>
                <w:rFonts w:ascii="Arial" w:hAnsi="Arial" w:cs="Arial"/>
                <w:sz w:val="22"/>
                <w:szCs w:val="22"/>
              </w:rPr>
              <w:t>ongeveer</w:t>
            </w:r>
            <w:r w:rsidR="00BB743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5152F2">
              <w:rPr>
                <w:rFonts w:ascii="Arial" w:hAnsi="Arial" w:cs="Arial"/>
                <w:sz w:val="22"/>
                <w:szCs w:val="22"/>
              </w:rPr>
              <w:t>10</w:t>
            </w:r>
            <w:r w:rsidR="00BB743B">
              <w:rPr>
                <w:rFonts w:ascii="Arial" w:hAnsi="Arial" w:cs="Arial"/>
                <w:sz w:val="22"/>
                <w:szCs w:val="22"/>
              </w:rPr>
              <w:t xml:space="preserve"> uur.</w:t>
            </w:r>
          </w:p>
        </w:tc>
      </w:tr>
      <w:tr w:rsidR="00DB2A52" w:rsidRPr="00A53474" w14:paraId="2EBDC929" w14:textId="77777777" w:rsidTr="15D3539C">
        <w:tc>
          <w:tcPr>
            <w:tcW w:w="2412" w:type="dxa"/>
            <w:shd w:val="clear" w:color="auto" w:fill="auto"/>
          </w:tcPr>
          <w:p w14:paraId="2EBDC927" w14:textId="77777777" w:rsidR="00DB2A52" w:rsidRPr="00A53474" w:rsidRDefault="00DB2A52" w:rsidP="00570B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Uitvoeringslocatie(s)</w:t>
            </w:r>
          </w:p>
        </w:tc>
        <w:tc>
          <w:tcPr>
            <w:tcW w:w="7933" w:type="dxa"/>
            <w:gridSpan w:val="4"/>
          </w:tcPr>
          <w:p w14:paraId="2EBDC928" w14:textId="3D19CF8C" w:rsidR="00DB2A52" w:rsidRPr="00A53474" w:rsidRDefault="00DB2A52" w:rsidP="00570B34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Scalda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BB743B">
              <w:rPr>
                <w:rFonts w:ascii="Arial" w:hAnsi="Arial" w:cs="Arial"/>
                <w:sz w:val="22"/>
                <w:szCs w:val="22"/>
              </w:rPr>
              <w:t>Vlissingen</w:t>
            </w:r>
          </w:p>
        </w:tc>
      </w:tr>
    </w:tbl>
    <w:p w14:paraId="2EBDC92A" w14:textId="77777777" w:rsidR="00D27DF8" w:rsidRPr="00A53474" w:rsidRDefault="00D27DF8" w:rsidP="00591AA0">
      <w:pPr>
        <w:rPr>
          <w:rFonts w:ascii="Arial" w:hAnsi="Arial" w:cs="Arial"/>
          <w:sz w:val="22"/>
          <w:szCs w:val="22"/>
        </w:rPr>
      </w:pPr>
    </w:p>
    <w:p w14:paraId="2EBDC92B" w14:textId="77777777" w:rsidR="00D27DF8" w:rsidRPr="00A53474" w:rsidRDefault="00D27DF8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A53474">
        <w:rPr>
          <w:rFonts w:ascii="Arial" w:hAnsi="Arial" w:cs="Arial"/>
          <w:sz w:val="22"/>
          <w:szCs w:val="22"/>
        </w:rPr>
        <w:br w:type="page"/>
      </w:r>
    </w:p>
    <w:p w14:paraId="2EBDC92C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"/>
        <w:gridCol w:w="2511"/>
        <w:gridCol w:w="6865"/>
      </w:tblGrid>
      <w:tr w:rsidR="00591AA0" w:rsidRPr="00A53474" w14:paraId="2EBDC930" w14:textId="77777777" w:rsidTr="00FF7E84">
        <w:tc>
          <w:tcPr>
            <w:tcW w:w="0" w:type="auto"/>
            <w:tcBorders>
              <w:bottom w:val="single" w:sz="6" w:space="0" w:color="008000"/>
            </w:tcBorders>
            <w:shd w:val="clear" w:color="auto" w:fill="auto"/>
          </w:tcPr>
          <w:p w14:paraId="2EBDC92D" w14:textId="77777777" w:rsidR="00591AA0" w:rsidRPr="00A53474" w:rsidRDefault="00591AA0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1.</w:t>
            </w:r>
          </w:p>
        </w:tc>
        <w:tc>
          <w:tcPr>
            <w:tcW w:w="0" w:type="auto"/>
            <w:tcBorders>
              <w:bottom w:val="single" w:sz="6" w:space="0" w:color="008000"/>
            </w:tcBorders>
            <w:shd w:val="clear" w:color="auto" w:fill="auto"/>
          </w:tcPr>
          <w:p w14:paraId="2EBDC92E" w14:textId="77777777" w:rsidR="00591AA0" w:rsidRPr="00A53474" w:rsidRDefault="00EA0CA6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D</w:t>
            </w:r>
            <w:r w:rsidR="00591AA0" w:rsidRPr="00A53474">
              <w:rPr>
                <w:rFonts w:ascii="Arial" w:hAnsi="Arial" w:cs="Arial"/>
                <w:b/>
                <w:sz w:val="24"/>
                <w:szCs w:val="24"/>
              </w:rPr>
              <w:t>oel</w:t>
            </w:r>
          </w:p>
        </w:tc>
        <w:tc>
          <w:tcPr>
            <w:tcW w:w="6865" w:type="dxa"/>
            <w:tcBorders>
              <w:bottom w:val="single" w:sz="6" w:space="0" w:color="008000"/>
            </w:tcBorders>
            <w:shd w:val="clear" w:color="auto" w:fill="auto"/>
          </w:tcPr>
          <w:p w14:paraId="28E6D247" w14:textId="15EF5F6B" w:rsidR="00ED4DAD" w:rsidRPr="00DB2A52" w:rsidRDefault="00713F07" w:rsidP="00ED4DA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Dat </w:t>
            </w:r>
            <w:r w:rsidR="00ED4DAD">
              <w:rPr>
                <w:rFonts w:ascii="Arial" w:hAnsi="Arial" w:cs="Arial"/>
                <w:sz w:val="22"/>
                <w:szCs w:val="22"/>
              </w:rPr>
              <w:t xml:space="preserve">er een bloempot staat die zichzelf water kan geven wanneer de sensoren merken dat de </w:t>
            </w:r>
            <w:r w:rsidR="008B6AB0">
              <w:rPr>
                <w:rFonts w:ascii="Arial" w:hAnsi="Arial" w:cs="Arial"/>
                <w:sz w:val="22"/>
                <w:szCs w:val="22"/>
              </w:rPr>
              <w:t>grond van de plant droog wordt.</w:t>
            </w:r>
          </w:p>
          <w:p w14:paraId="2EBDC92F" w14:textId="0775F14C" w:rsidR="00102D7B" w:rsidRPr="00DB2A52" w:rsidRDefault="00102D7B" w:rsidP="00C3552C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591AA0" w:rsidRPr="00A53474" w14:paraId="2EBDC935" w14:textId="77777777" w:rsidTr="00FF7E84">
        <w:tc>
          <w:tcPr>
            <w:tcW w:w="0" w:type="auto"/>
            <w:shd w:val="clear" w:color="auto" w:fill="auto"/>
          </w:tcPr>
          <w:p w14:paraId="2EBDC931" w14:textId="77777777" w:rsidR="00591AA0" w:rsidRPr="00A53474" w:rsidRDefault="00591AA0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2EBDC932" w14:textId="77777777" w:rsidR="00591AA0" w:rsidRPr="00A53474" w:rsidRDefault="00591AA0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Beoogd</w:t>
            </w:r>
          </w:p>
          <w:p w14:paraId="2EBDC933" w14:textId="77777777" w:rsidR="00591AA0" w:rsidRPr="00A53474" w:rsidRDefault="00591AA0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resultaat</w:t>
            </w:r>
          </w:p>
        </w:tc>
        <w:tc>
          <w:tcPr>
            <w:tcW w:w="6865" w:type="dxa"/>
            <w:shd w:val="clear" w:color="auto" w:fill="auto"/>
          </w:tcPr>
          <w:p w14:paraId="2EBDC934" w14:textId="1C58C168" w:rsidR="00102D7B" w:rsidRPr="001B5003" w:rsidRDefault="00330FA2" w:rsidP="001B5003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Het </w:t>
            </w:r>
            <w:r w:rsidR="00CB25DB">
              <w:rPr>
                <w:rFonts w:ascii="Arial" w:hAnsi="Arial" w:cs="Arial"/>
                <w:sz w:val="22"/>
                <w:szCs w:val="22"/>
              </w:rPr>
              <w:t xml:space="preserve">opleveren van een planten pot die </w:t>
            </w:r>
            <w:r w:rsidR="00BE634D">
              <w:rPr>
                <w:rFonts w:ascii="Arial" w:hAnsi="Arial" w:cs="Arial"/>
                <w:sz w:val="22"/>
                <w:szCs w:val="22"/>
              </w:rPr>
              <w:t xml:space="preserve">tijdens de zomervakantie de plant in </w:t>
            </w:r>
            <w:r w:rsidR="00734902">
              <w:rPr>
                <w:rFonts w:ascii="Arial" w:hAnsi="Arial" w:cs="Arial"/>
                <w:sz w:val="22"/>
                <w:szCs w:val="22"/>
              </w:rPr>
              <w:t>lokaal C002 in leven zal houden.</w:t>
            </w:r>
            <w:r w:rsidR="003821CA">
              <w:rPr>
                <w:rFonts w:ascii="Arial" w:hAnsi="Arial" w:cs="Arial"/>
                <w:sz w:val="22"/>
                <w:szCs w:val="22"/>
              </w:rPr>
              <w:br/>
            </w:r>
          </w:p>
        </w:tc>
      </w:tr>
      <w:tr w:rsidR="00591AA0" w:rsidRPr="00A53474" w14:paraId="2EBDC940" w14:textId="77777777" w:rsidTr="00FF7E84">
        <w:tc>
          <w:tcPr>
            <w:tcW w:w="0" w:type="auto"/>
            <w:shd w:val="clear" w:color="auto" w:fill="auto"/>
          </w:tcPr>
          <w:p w14:paraId="2EBDC936" w14:textId="77777777" w:rsidR="00591AA0" w:rsidRPr="00A53474" w:rsidRDefault="00591AA0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3.</w:t>
            </w:r>
          </w:p>
        </w:tc>
        <w:tc>
          <w:tcPr>
            <w:tcW w:w="0" w:type="auto"/>
            <w:shd w:val="clear" w:color="auto" w:fill="auto"/>
          </w:tcPr>
          <w:p w14:paraId="2EBDC937" w14:textId="77777777" w:rsidR="00591AA0" w:rsidRPr="00A53474" w:rsidRDefault="00591AA0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Gerichte activiteiten</w:t>
            </w:r>
          </w:p>
        </w:tc>
        <w:tc>
          <w:tcPr>
            <w:tcW w:w="6865" w:type="dxa"/>
            <w:shd w:val="clear" w:color="auto" w:fill="auto"/>
          </w:tcPr>
          <w:p w14:paraId="782D7D4B" w14:textId="77777777" w:rsidR="00591AA0" w:rsidRDefault="00EF152E" w:rsidP="00152238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Leerofferte maken</w:t>
            </w:r>
          </w:p>
          <w:p w14:paraId="11F22472" w14:textId="71A28638" w:rsidR="00960DD4" w:rsidRDefault="00960DD4" w:rsidP="00152238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Functioneel ontwerp</w:t>
            </w:r>
          </w:p>
          <w:p w14:paraId="437C1931" w14:textId="77777777" w:rsidR="00960DD4" w:rsidRDefault="00960DD4" w:rsidP="00152238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Technisch ontwerp</w:t>
            </w:r>
          </w:p>
          <w:p w14:paraId="2EBDC93F" w14:textId="2C91CEAC" w:rsidR="00960DD4" w:rsidRPr="00483CA2" w:rsidRDefault="00960DD4" w:rsidP="00152238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Plan van aanpak</w:t>
            </w:r>
          </w:p>
        </w:tc>
      </w:tr>
      <w:tr w:rsidR="00591AA0" w:rsidRPr="00A53474" w14:paraId="2EBDC948" w14:textId="77777777" w:rsidTr="005D75C6">
        <w:trPr>
          <w:trHeight w:val="652"/>
        </w:trPr>
        <w:tc>
          <w:tcPr>
            <w:tcW w:w="0" w:type="auto"/>
            <w:shd w:val="clear" w:color="auto" w:fill="auto"/>
          </w:tcPr>
          <w:p w14:paraId="2EBDC941" w14:textId="77777777" w:rsidR="00591AA0" w:rsidRPr="00A53474" w:rsidRDefault="00591AA0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4.</w:t>
            </w:r>
          </w:p>
        </w:tc>
        <w:tc>
          <w:tcPr>
            <w:tcW w:w="0" w:type="auto"/>
            <w:shd w:val="clear" w:color="auto" w:fill="auto"/>
          </w:tcPr>
          <w:p w14:paraId="2EBDC942" w14:textId="77777777" w:rsidR="00591AA0" w:rsidRPr="00A53474" w:rsidRDefault="00F104DC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Leerdoelen</w:t>
            </w:r>
          </w:p>
          <w:p w14:paraId="2EBDC943" w14:textId="02727273" w:rsidR="00F104DC" w:rsidRPr="00A53474" w:rsidRDefault="00517E59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="00F104DC" w:rsidRPr="00A53474">
              <w:rPr>
                <w:rFonts w:ascii="Arial" w:hAnsi="Arial" w:cs="Arial"/>
                <w:b/>
                <w:sz w:val="24"/>
                <w:szCs w:val="24"/>
              </w:rPr>
              <w:t>tudent</w:t>
            </w:r>
          </w:p>
        </w:tc>
        <w:tc>
          <w:tcPr>
            <w:tcW w:w="6865" w:type="dxa"/>
            <w:shd w:val="clear" w:color="auto" w:fill="auto"/>
          </w:tcPr>
          <w:p w14:paraId="2EBDC947" w14:textId="333557C9" w:rsidR="0026057B" w:rsidRPr="00517E59" w:rsidRDefault="005D75C6" w:rsidP="002906A3">
            <w:pPr>
              <w:pStyle w:val="Lijstalinea"/>
              <w:numPr>
                <w:ilvl w:val="0"/>
                <w:numId w:val="11"/>
              </w:num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Leren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arduino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gebruiken</w:t>
            </w:r>
            <w:bookmarkStart w:id="0" w:name="_GoBack"/>
            <w:bookmarkEnd w:id="0"/>
            <w:r w:rsidR="003821CA">
              <w:rPr>
                <w:rFonts w:ascii="Arial" w:hAnsi="Arial" w:cs="Arial"/>
                <w:sz w:val="22"/>
                <w:szCs w:val="22"/>
              </w:rPr>
              <w:br/>
            </w:r>
          </w:p>
        </w:tc>
      </w:tr>
      <w:tr w:rsidR="00736D27" w:rsidRPr="00A53474" w14:paraId="2EBDC950" w14:textId="77777777" w:rsidTr="00FF7E84">
        <w:trPr>
          <w:trHeight w:val="1426"/>
        </w:trPr>
        <w:tc>
          <w:tcPr>
            <w:tcW w:w="0" w:type="auto"/>
            <w:shd w:val="clear" w:color="auto" w:fill="auto"/>
          </w:tcPr>
          <w:p w14:paraId="2EBDC949" w14:textId="77777777" w:rsidR="00736D27" w:rsidRPr="00A53474" w:rsidRDefault="00736D27" w:rsidP="00E434AB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5.</w:t>
            </w:r>
          </w:p>
        </w:tc>
        <w:tc>
          <w:tcPr>
            <w:tcW w:w="0" w:type="auto"/>
            <w:shd w:val="clear" w:color="auto" w:fill="auto"/>
          </w:tcPr>
          <w:p w14:paraId="2EBDC94A" w14:textId="77777777" w:rsidR="00736D27" w:rsidRPr="00191AC4" w:rsidRDefault="00736D27" w:rsidP="00E434AB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91AC4">
              <w:rPr>
                <w:rFonts w:ascii="Arial" w:hAnsi="Arial" w:cs="Arial"/>
                <w:b/>
                <w:sz w:val="24"/>
                <w:szCs w:val="24"/>
              </w:rPr>
              <w:t>Randvoorwaarden</w:t>
            </w:r>
          </w:p>
        </w:tc>
        <w:tc>
          <w:tcPr>
            <w:tcW w:w="6865" w:type="dxa"/>
            <w:shd w:val="clear" w:color="auto" w:fill="auto"/>
          </w:tcPr>
          <w:p w14:paraId="2163979D" w14:textId="6FEEC1E9" w:rsidR="0008708D" w:rsidRDefault="0008708D" w:rsidP="00E434AB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 xml:space="preserve">Tegenslagen of </w:t>
            </w:r>
            <w:r w:rsidR="00331F05">
              <w:rPr>
                <w:rFonts w:ascii="Arial" w:hAnsi="Arial" w:cs="Arial"/>
                <w:i/>
                <w:sz w:val="22"/>
                <w:szCs w:val="22"/>
              </w:rPr>
              <w:t>andere incidenten moeten zo snel mogelijk gemeld worden</w:t>
            </w:r>
            <w:r w:rsidR="00A46683">
              <w:rPr>
                <w:rFonts w:ascii="Arial" w:hAnsi="Arial" w:cs="Arial"/>
                <w:i/>
                <w:sz w:val="22"/>
                <w:szCs w:val="22"/>
              </w:rPr>
              <w:t>.</w:t>
            </w:r>
          </w:p>
          <w:p w14:paraId="2EBDC94F" w14:textId="4A1CA6E1" w:rsidR="00736D27" w:rsidRPr="0070351A" w:rsidRDefault="00736D27" w:rsidP="002906A3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EBDC951" w14:textId="77777777" w:rsidR="00591AA0" w:rsidRPr="00A53474" w:rsidRDefault="00591AA0" w:rsidP="00591AA0">
      <w:pPr>
        <w:tabs>
          <w:tab w:val="left" w:pos="1125"/>
        </w:tabs>
        <w:rPr>
          <w:rFonts w:ascii="Arial" w:hAnsi="Arial" w:cs="Arial"/>
          <w:sz w:val="22"/>
          <w:szCs w:val="22"/>
        </w:rPr>
      </w:pPr>
    </w:p>
    <w:p w14:paraId="2EBDC952" w14:textId="77777777" w:rsidR="00591AA0" w:rsidRPr="00A53474" w:rsidRDefault="00591AA0" w:rsidP="00591AA0">
      <w:pPr>
        <w:tabs>
          <w:tab w:val="left" w:pos="1125"/>
        </w:tabs>
        <w:rPr>
          <w:rFonts w:ascii="Arial" w:hAnsi="Arial" w:cs="Arial"/>
          <w:sz w:val="22"/>
          <w:szCs w:val="22"/>
        </w:rPr>
      </w:pPr>
      <w:r w:rsidRPr="00A53474">
        <w:rPr>
          <w:rFonts w:ascii="Arial" w:hAnsi="Arial" w:cs="Arial"/>
          <w:sz w:val="22"/>
          <w:szCs w:val="22"/>
        </w:rPr>
        <w:tab/>
      </w:r>
    </w:p>
    <w:p w14:paraId="2EBDC953" w14:textId="77777777" w:rsidR="00030FDF" w:rsidRDefault="00030FDF"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2"/>
        <w:gridCol w:w="2723"/>
        <w:gridCol w:w="3027"/>
        <w:gridCol w:w="4184"/>
      </w:tblGrid>
      <w:tr w:rsidR="008F0527" w:rsidRPr="00A53474" w14:paraId="2EBDC95A" w14:textId="77777777" w:rsidTr="002906A3">
        <w:trPr>
          <w:trHeight w:val="63"/>
        </w:trPr>
        <w:tc>
          <w:tcPr>
            <w:tcW w:w="0" w:type="auto"/>
            <w:vMerge w:val="restart"/>
            <w:shd w:val="clear" w:color="auto" w:fill="auto"/>
          </w:tcPr>
          <w:p w14:paraId="2EBDC954" w14:textId="77777777" w:rsidR="00650747" w:rsidRPr="00A53474" w:rsidRDefault="00650747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lastRenderedPageBreak/>
              <w:t>6.</w:t>
            </w:r>
          </w:p>
        </w:tc>
        <w:tc>
          <w:tcPr>
            <w:tcW w:w="0" w:type="auto"/>
            <w:vMerge w:val="restart"/>
            <w:shd w:val="clear" w:color="auto" w:fill="auto"/>
          </w:tcPr>
          <w:p w14:paraId="2EBDC955" w14:textId="77777777" w:rsidR="00650747" w:rsidRPr="00A53474" w:rsidRDefault="00650747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Taakverdeling</w:t>
            </w:r>
          </w:p>
        </w:tc>
        <w:tc>
          <w:tcPr>
            <w:tcW w:w="3027" w:type="dxa"/>
            <w:shd w:val="clear" w:color="auto" w:fill="auto"/>
          </w:tcPr>
          <w:p w14:paraId="2EBDC956" w14:textId="77777777" w:rsidR="00650747" w:rsidRPr="00A53474" w:rsidRDefault="00650747" w:rsidP="00570B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Functie</w:t>
            </w:r>
          </w:p>
          <w:p w14:paraId="2EBDC957" w14:textId="0947690F" w:rsidR="00650747" w:rsidRPr="00A53474" w:rsidRDefault="00016B50" w:rsidP="00C97C85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projectlid</w:t>
            </w:r>
            <w:proofErr w:type="spellEnd"/>
          </w:p>
        </w:tc>
        <w:tc>
          <w:tcPr>
            <w:tcW w:w="4184" w:type="dxa"/>
            <w:shd w:val="clear" w:color="auto" w:fill="auto"/>
          </w:tcPr>
          <w:p w14:paraId="2EBDC958" w14:textId="77777777" w:rsidR="00650747" w:rsidRPr="00A53474" w:rsidRDefault="00650747" w:rsidP="00570B3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A53474">
              <w:rPr>
                <w:rFonts w:ascii="Arial" w:hAnsi="Arial" w:cs="Arial"/>
                <w:b/>
                <w:sz w:val="22"/>
                <w:szCs w:val="22"/>
              </w:rPr>
              <w:t>Inhoud functie:</w:t>
            </w:r>
          </w:p>
          <w:p w14:paraId="2EBDC959" w14:textId="18F92CEB" w:rsidR="00650747" w:rsidRPr="0028325E" w:rsidRDefault="00855FD6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Meekijken en meehelpen met het project en veel leren</w:t>
            </w:r>
          </w:p>
        </w:tc>
      </w:tr>
      <w:tr w:rsidR="008F0527" w:rsidRPr="00A53474" w14:paraId="2EBDC964" w14:textId="77777777" w:rsidTr="002906A3">
        <w:trPr>
          <w:trHeight w:val="63"/>
        </w:trPr>
        <w:tc>
          <w:tcPr>
            <w:tcW w:w="0" w:type="auto"/>
            <w:vMerge/>
            <w:shd w:val="clear" w:color="auto" w:fill="auto"/>
          </w:tcPr>
          <w:p w14:paraId="2EBDC960" w14:textId="77777777" w:rsidR="00650747" w:rsidRPr="00A53474" w:rsidRDefault="00650747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vMerge/>
            <w:shd w:val="clear" w:color="auto" w:fill="auto"/>
          </w:tcPr>
          <w:p w14:paraId="2EBDC961" w14:textId="77777777" w:rsidR="00650747" w:rsidRPr="00A53474" w:rsidRDefault="00650747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027" w:type="dxa"/>
            <w:shd w:val="clear" w:color="auto" w:fill="auto"/>
          </w:tcPr>
          <w:p w14:paraId="2EBDC962" w14:textId="24F0226E" w:rsidR="00650747" w:rsidRPr="00807DED" w:rsidRDefault="00650747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 w:rsidRPr="00807DED">
              <w:rPr>
                <w:rFonts w:ascii="Arial" w:hAnsi="Arial" w:cs="Arial"/>
                <w:i/>
                <w:sz w:val="22"/>
                <w:szCs w:val="22"/>
              </w:rPr>
              <w:t>Opdrachtgever</w:t>
            </w:r>
          </w:p>
        </w:tc>
        <w:tc>
          <w:tcPr>
            <w:tcW w:w="4184" w:type="dxa"/>
            <w:shd w:val="clear" w:color="auto" w:fill="auto"/>
          </w:tcPr>
          <w:p w14:paraId="2EBDC963" w14:textId="53DE4969" w:rsidR="00650747" w:rsidRPr="00807DED" w:rsidRDefault="00650747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 w:rsidRPr="00807DED">
              <w:rPr>
                <w:rFonts w:ascii="Arial" w:hAnsi="Arial" w:cs="Arial"/>
                <w:i/>
                <w:sz w:val="22"/>
                <w:szCs w:val="22"/>
              </w:rPr>
              <w:t>Vrijgeven opdracht voor project, vergaderen met project(leider), documentatie en acties beoordelen</w:t>
            </w:r>
          </w:p>
        </w:tc>
      </w:tr>
      <w:tr w:rsidR="008F0527" w:rsidRPr="00A53474" w14:paraId="5855683D" w14:textId="77777777" w:rsidTr="002906A3">
        <w:trPr>
          <w:trHeight w:val="63"/>
        </w:trPr>
        <w:tc>
          <w:tcPr>
            <w:tcW w:w="0" w:type="auto"/>
            <w:vMerge/>
            <w:shd w:val="clear" w:color="auto" w:fill="auto"/>
          </w:tcPr>
          <w:p w14:paraId="23D164BE" w14:textId="77777777" w:rsidR="00650747" w:rsidRPr="00A53474" w:rsidRDefault="00650747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0" w:type="auto"/>
            <w:vMerge/>
            <w:shd w:val="clear" w:color="auto" w:fill="auto"/>
          </w:tcPr>
          <w:p w14:paraId="3312843F" w14:textId="77777777" w:rsidR="00650747" w:rsidRPr="00A53474" w:rsidRDefault="00650747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3027" w:type="dxa"/>
            <w:shd w:val="clear" w:color="auto" w:fill="auto"/>
          </w:tcPr>
          <w:p w14:paraId="686839B4" w14:textId="105A65EB" w:rsidR="00650747" w:rsidRDefault="00650747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Coach</w:t>
            </w:r>
          </w:p>
        </w:tc>
        <w:tc>
          <w:tcPr>
            <w:tcW w:w="4184" w:type="dxa"/>
            <w:shd w:val="clear" w:color="auto" w:fill="auto"/>
          </w:tcPr>
          <w:p w14:paraId="017A9FE9" w14:textId="67223E35" w:rsidR="00650747" w:rsidRDefault="00650747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Controleren voortgang project, ondersteuning bieden, aanwezig zijn bij projectvergaderingen</w:t>
            </w:r>
          </w:p>
        </w:tc>
      </w:tr>
      <w:tr w:rsidR="00591AA0" w:rsidRPr="00A53474" w14:paraId="2EBDC968" w14:textId="77777777" w:rsidTr="00570B34">
        <w:tc>
          <w:tcPr>
            <w:tcW w:w="0" w:type="auto"/>
            <w:shd w:val="clear" w:color="auto" w:fill="auto"/>
          </w:tcPr>
          <w:p w14:paraId="2EBDC965" w14:textId="77777777" w:rsidR="00591AA0" w:rsidRPr="00A53474" w:rsidRDefault="00591AA0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7.</w:t>
            </w:r>
          </w:p>
        </w:tc>
        <w:tc>
          <w:tcPr>
            <w:tcW w:w="0" w:type="auto"/>
            <w:shd w:val="clear" w:color="auto" w:fill="auto"/>
          </w:tcPr>
          <w:p w14:paraId="2EBDC966" w14:textId="77777777" w:rsidR="00591AA0" w:rsidRPr="00A53474" w:rsidRDefault="00591AA0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3821CA">
              <w:rPr>
                <w:rFonts w:ascii="Arial" w:hAnsi="Arial" w:cs="Arial"/>
                <w:b/>
                <w:sz w:val="24"/>
                <w:szCs w:val="24"/>
              </w:rPr>
              <w:t>Informatievoorziening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2EBDC967" w14:textId="672D1DAB" w:rsidR="00030FDF" w:rsidRPr="003821CA" w:rsidRDefault="00960DD4" w:rsidP="00483CA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 xml:space="preserve">Alle informatie kun je vinden op </w:t>
            </w:r>
            <w:proofErr w:type="spellStart"/>
            <w:r>
              <w:rPr>
                <w:rFonts w:ascii="Arial" w:hAnsi="Arial" w:cs="Arial"/>
                <w:i/>
                <w:sz w:val="22"/>
                <w:szCs w:val="22"/>
              </w:rPr>
              <w:t>sharepoint</w:t>
            </w:r>
            <w:proofErr w:type="spellEnd"/>
            <w:r w:rsidR="003821CA">
              <w:rPr>
                <w:rFonts w:ascii="Arial" w:hAnsi="Arial" w:cs="Arial"/>
                <w:i/>
                <w:sz w:val="22"/>
                <w:szCs w:val="22"/>
              </w:rPr>
              <w:br/>
            </w:r>
          </w:p>
        </w:tc>
      </w:tr>
      <w:tr w:rsidR="00342D56" w:rsidRPr="00A53474" w14:paraId="2EBDC96C" w14:textId="77777777" w:rsidTr="00570B34">
        <w:tc>
          <w:tcPr>
            <w:tcW w:w="0" w:type="auto"/>
            <w:shd w:val="clear" w:color="auto" w:fill="auto"/>
          </w:tcPr>
          <w:p w14:paraId="2EBDC969" w14:textId="77777777" w:rsidR="00342D56" w:rsidRPr="00A53474" w:rsidRDefault="00342D56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8.</w:t>
            </w:r>
          </w:p>
        </w:tc>
        <w:tc>
          <w:tcPr>
            <w:tcW w:w="0" w:type="auto"/>
            <w:shd w:val="clear" w:color="auto" w:fill="auto"/>
          </w:tcPr>
          <w:p w14:paraId="2EBDC96A" w14:textId="77777777" w:rsidR="00342D56" w:rsidRPr="00A53474" w:rsidRDefault="00342D56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>Public Relations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2EBDC96B" w14:textId="15AE09A7" w:rsidR="00030FDF" w:rsidRPr="003821CA" w:rsidRDefault="00960DD4" w:rsidP="001B08ED">
            <w:pPr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i/>
                <w:sz w:val="22"/>
                <w:szCs w:val="22"/>
              </w:rPr>
              <w:t>Dat alle informatie niet overal rond wordt geslingerd.</w:t>
            </w:r>
            <w:r w:rsidR="003821CA">
              <w:rPr>
                <w:rFonts w:ascii="Arial" w:hAnsi="Arial" w:cs="Arial"/>
                <w:b/>
                <w:i/>
                <w:sz w:val="22"/>
                <w:szCs w:val="22"/>
              </w:rPr>
              <w:br/>
            </w:r>
          </w:p>
        </w:tc>
      </w:tr>
      <w:tr w:rsidR="00591AA0" w:rsidRPr="00A53474" w14:paraId="2EBDC970" w14:textId="77777777" w:rsidTr="00570B34">
        <w:tc>
          <w:tcPr>
            <w:tcW w:w="0" w:type="auto"/>
            <w:shd w:val="clear" w:color="auto" w:fill="auto"/>
          </w:tcPr>
          <w:p w14:paraId="2EBDC96D" w14:textId="77777777" w:rsidR="00591AA0" w:rsidRPr="00A53474" w:rsidRDefault="00342D56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9.</w:t>
            </w:r>
          </w:p>
        </w:tc>
        <w:tc>
          <w:tcPr>
            <w:tcW w:w="0" w:type="auto"/>
            <w:shd w:val="clear" w:color="auto" w:fill="auto"/>
          </w:tcPr>
          <w:p w14:paraId="2EBDC96E" w14:textId="77777777" w:rsidR="00591AA0" w:rsidRPr="00A53474" w:rsidRDefault="00342D56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A53474">
              <w:rPr>
                <w:rFonts w:ascii="Arial" w:hAnsi="Arial" w:cs="Arial"/>
                <w:b/>
                <w:sz w:val="24"/>
                <w:szCs w:val="24"/>
              </w:rPr>
              <w:t xml:space="preserve">Financiële </w:t>
            </w:r>
            <w:r w:rsidR="00591AA0" w:rsidRPr="00A53474">
              <w:rPr>
                <w:rFonts w:ascii="Arial" w:hAnsi="Arial" w:cs="Arial"/>
                <w:b/>
                <w:sz w:val="24"/>
                <w:szCs w:val="24"/>
              </w:rPr>
              <w:t>offerte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2EBDC96F" w14:textId="26411CB9" w:rsidR="00030FDF" w:rsidRPr="003821CA" w:rsidRDefault="00960DD4" w:rsidP="001B08E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>Nog niet van toepassing</w:t>
            </w:r>
            <w:r w:rsidR="003821CA">
              <w:rPr>
                <w:rFonts w:ascii="Arial" w:hAnsi="Arial" w:cs="Arial"/>
                <w:i/>
                <w:sz w:val="22"/>
                <w:szCs w:val="22"/>
              </w:rPr>
              <w:br/>
            </w:r>
          </w:p>
        </w:tc>
      </w:tr>
      <w:tr w:rsidR="00342D56" w:rsidRPr="00A53474" w14:paraId="2EBDC97C" w14:textId="77777777" w:rsidTr="00570B34">
        <w:tc>
          <w:tcPr>
            <w:tcW w:w="0" w:type="auto"/>
            <w:shd w:val="clear" w:color="auto" w:fill="auto"/>
          </w:tcPr>
          <w:p w14:paraId="2EBDC971" w14:textId="77777777" w:rsidR="00342D56" w:rsidRPr="00A53474" w:rsidRDefault="00342D56" w:rsidP="00570B34">
            <w:pPr>
              <w:rPr>
                <w:rFonts w:ascii="Arial" w:hAnsi="Arial" w:cs="Arial"/>
                <w:sz w:val="22"/>
                <w:szCs w:val="22"/>
              </w:rPr>
            </w:pPr>
            <w:r w:rsidRPr="00A53474">
              <w:rPr>
                <w:rFonts w:ascii="Arial" w:hAnsi="Arial" w:cs="Arial"/>
                <w:sz w:val="22"/>
                <w:szCs w:val="22"/>
              </w:rPr>
              <w:t>10.</w:t>
            </w:r>
          </w:p>
        </w:tc>
        <w:tc>
          <w:tcPr>
            <w:tcW w:w="0" w:type="auto"/>
            <w:shd w:val="clear" w:color="auto" w:fill="auto"/>
          </w:tcPr>
          <w:p w14:paraId="2EBDC972" w14:textId="77777777" w:rsidR="00342D56" w:rsidRPr="00A53474" w:rsidRDefault="00342D56" w:rsidP="00570B3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8678C9">
              <w:rPr>
                <w:rFonts w:ascii="Arial" w:hAnsi="Arial" w:cs="Arial"/>
                <w:b/>
                <w:sz w:val="24"/>
                <w:szCs w:val="24"/>
              </w:rPr>
              <w:t>Driehoek overleg</w:t>
            </w:r>
          </w:p>
        </w:tc>
        <w:tc>
          <w:tcPr>
            <w:tcW w:w="0" w:type="auto"/>
            <w:gridSpan w:val="2"/>
            <w:shd w:val="clear" w:color="auto" w:fill="auto"/>
          </w:tcPr>
          <w:p w14:paraId="2EBDC973" w14:textId="77777777" w:rsidR="00342D56" w:rsidRPr="00A53474" w:rsidRDefault="00342D56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 w:rsidRPr="00A53474">
              <w:rPr>
                <w:rFonts w:ascii="Arial" w:hAnsi="Arial" w:cs="Arial"/>
                <w:i/>
                <w:sz w:val="22"/>
                <w:szCs w:val="22"/>
              </w:rPr>
              <w:t>Leerlingen, opdrachtgever en coach overleggen minimaal 3 keer.</w:t>
            </w:r>
          </w:p>
          <w:p w14:paraId="2EBDC974" w14:textId="69A951F4" w:rsidR="00342D56" w:rsidRPr="00A53474" w:rsidRDefault="004B6641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 w:rsidRPr="00A53474">
              <w:rPr>
                <w:rFonts w:ascii="Arial" w:hAnsi="Arial" w:cs="Arial"/>
                <w:i/>
                <w:sz w:val="22"/>
                <w:szCs w:val="22"/>
              </w:rPr>
              <w:t xml:space="preserve">Begin: </w:t>
            </w:r>
            <w:r w:rsidR="00342D56" w:rsidRPr="00A53474">
              <w:rPr>
                <w:rFonts w:ascii="Arial" w:hAnsi="Arial" w:cs="Arial"/>
                <w:i/>
                <w:sz w:val="22"/>
                <w:szCs w:val="22"/>
              </w:rPr>
              <w:t xml:space="preserve">vaststellen </w:t>
            </w:r>
            <w:r w:rsidR="00F75F00">
              <w:rPr>
                <w:rFonts w:ascii="Arial" w:hAnsi="Arial" w:cs="Arial"/>
                <w:i/>
                <w:sz w:val="22"/>
                <w:szCs w:val="22"/>
              </w:rPr>
              <w:t>opdracht en leerofferte</w:t>
            </w:r>
          </w:p>
          <w:p w14:paraId="2EBDC975" w14:textId="32EA6693" w:rsidR="00342D56" w:rsidRPr="00A53474" w:rsidRDefault="00342D56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 w:rsidRPr="00A53474">
              <w:rPr>
                <w:rFonts w:ascii="Arial" w:hAnsi="Arial" w:cs="Arial"/>
                <w:i/>
                <w:sz w:val="22"/>
                <w:szCs w:val="22"/>
              </w:rPr>
              <w:t>Midden:</w:t>
            </w:r>
            <w:r w:rsidR="00F75F00">
              <w:rPr>
                <w:rFonts w:ascii="Arial" w:hAnsi="Arial" w:cs="Arial"/>
                <w:i/>
                <w:sz w:val="22"/>
                <w:szCs w:val="22"/>
              </w:rPr>
              <w:t xml:space="preserve"> minstens één </w:t>
            </w:r>
            <w:r w:rsidR="00C964EC">
              <w:rPr>
                <w:rFonts w:ascii="Arial" w:hAnsi="Arial" w:cs="Arial"/>
                <w:i/>
                <w:sz w:val="22"/>
                <w:szCs w:val="22"/>
              </w:rPr>
              <w:t xml:space="preserve">bespreking </w:t>
            </w:r>
            <w:r w:rsidR="000D7D82">
              <w:rPr>
                <w:rFonts w:ascii="Arial" w:hAnsi="Arial" w:cs="Arial"/>
                <w:i/>
                <w:sz w:val="22"/>
                <w:szCs w:val="22"/>
              </w:rPr>
              <w:t xml:space="preserve">over </w:t>
            </w:r>
            <w:r w:rsidR="00911999">
              <w:rPr>
                <w:rFonts w:ascii="Arial" w:hAnsi="Arial" w:cs="Arial"/>
                <w:i/>
                <w:sz w:val="22"/>
                <w:szCs w:val="22"/>
              </w:rPr>
              <w:t xml:space="preserve">de </w:t>
            </w:r>
            <w:r w:rsidR="000D7D82">
              <w:rPr>
                <w:rFonts w:ascii="Arial" w:hAnsi="Arial" w:cs="Arial"/>
                <w:i/>
                <w:sz w:val="22"/>
                <w:szCs w:val="22"/>
              </w:rPr>
              <w:t>voortgang</w:t>
            </w:r>
          </w:p>
          <w:p w14:paraId="2EBDC976" w14:textId="4B5D3BAE" w:rsidR="00342D56" w:rsidRPr="00A53474" w:rsidRDefault="00342D56" w:rsidP="00570B34">
            <w:pPr>
              <w:rPr>
                <w:rFonts w:ascii="Arial" w:hAnsi="Arial" w:cs="Arial"/>
                <w:i/>
                <w:sz w:val="22"/>
                <w:szCs w:val="22"/>
              </w:rPr>
            </w:pPr>
            <w:r w:rsidRPr="00A53474">
              <w:rPr>
                <w:rFonts w:ascii="Arial" w:hAnsi="Arial" w:cs="Arial"/>
                <w:i/>
                <w:sz w:val="22"/>
                <w:szCs w:val="22"/>
              </w:rPr>
              <w:t>Eind: oplevering</w:t>
            </w:r>
            <w:r w:rsidR="00911999">
              <w:rPr>
                <w:rFonts w:ascii="Arial" w:hAnsi="Arial" w:cs="Arial"/>
                <w:i/>
                <w:sz w:val="22"/>
                <w:szCs w:val="22"/>
              </w:rPr>
              <w:t xml:space="preserve"> en beoordeling klant</w:t>
            </w:r>
            <w:r w:rsidR="008D3148">
              <w:rPr>
                <w:rFonts w:ascii="Arial" w:hAnsi="Arial" w:cs="Arial"/>
                <w:i/>
                <w:sz w:val="22"/>
                <w:szCs w:val="22"/>
              </w:rPr>
              <w:t xml:space="preserve"> over eindproducten</w:t>
            </w:r>
          </w:p>
          <w:p w14:paraId="2EBDC97B" w14:textId="1B192ABD" w:rsidR="00483CA2" w:rsidRPr="003821CA" w:rsidRDefault="00483CA2" w:rsidP="00570B34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EBDC97D" w14:textId="77777777" w:rsidR="00591AA0" w:rsidRPr="00A53474" w:rsidRDefault="00591AA0" w:rsidP="00591AA0">
      <w:pPr>
        <w:rPr>
          <w:rFonts w:ascii="Arial" w:hAnsi="Arial" w:cs="Arial"/>
          <w:sz w:val="22"/>
          <w:szCs w:val="22"/>
        </w:rPr>
      </w:pPr>
    </w:p>
    <w:p w14:paraId="2EBDC97E" w14:textId="77777777" w:rsidR="00591AA0" w:rsidRPr="00A53474" w:rsidRDefault="004079BF" w:rsidP="00325189">
      <w:pPr>
        <w:spacing w:after="200" w:line="276" w:lineRule="auto"/>
        <w:rPr>
          <w:rFonts w:ascii="Arial" w:hAnsi="Arial" w:cs="Arial"/>
          <w:sz w:val="22"/>
          <w:szCs w:val="22"/>
        </w:rPr>
      </w:pPr>
      <w:r w:rsidRPr="00A53474">
        <w:rPr>
          <w:rFonts w:ascii="Arial" w:hAnsi="Arial" w:cs="Arial"/>
          <w:sz w:val="22"/>
          <w:szCs w:val="22"/>
        </w:rPr>
        <w:br w:type="page"/>
      </w:r>
    </w:p>
    <w:p w14:paraId="2EBDC97F" w14:textId="77777777" w:rsidR="004079BF" w:rsidRPr="00A53474" w:rsidRDefault="004079BF" w:rsidP="00591AA0">
      <w:pPr>
        <w:rPr>
          <w:rFonts w:ascii="Arial" w:hAnsi="Arial" w:cs="Arial"/>
          <w:sz w:val="22"/>
          <w:szCs w:val="22"/>
        </w:rPr>
      </w:pPr>
    </w:p>
    <w:p w14:paraId="2EBDC980" w14:textId="77777777" w:rsidR="004079BF" w:rsidRPr="00A53474" w:rsidRDefault="004079BF" w:rsidP="00591AA0">
      <w:pPr>
        <w:rPr>
          <w:rFonts w:ascii="Arial" w:hAnsi="Arial" w:cs="Arial"/>
          <w:sz w:val="22"/>
          <w:szCs w:val="2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5244"/>
        <w:gridCol w:w="5212"/>
      </w:tblGrid>
      <w:tr w:rsidR="002929AB" w:rsidRPr="00CF7D24" w14:paraId="6A8786B0" w14:textId="77777777" w:rsidTr="00F32AD7">
        <w:tc>
          <w:tcPr>
            <w:tcW w:w="10606" w:type="dxa"/>
            <w:gridSpan w:val="2"/>
          </w:tcPr>
          <w:p w14:paraId="0CE28EA8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8"/>
                <w:szCs w:val="28"/>
              </w:rPr>
              <w:t>Handtekeningen</w:t>
            </w:r>
          </w:p>
        </w:tc>
      </w:tr>
      <w:tr w:rsidR="002929AB" w:rsidRPr="00CF7D24" w14:paraId="7292F47A" w14:textId="77777777" w:rsidTr="00F32AD7">
        <w:tc>
          <w:tcPr>
            <w:tcW w:w="5303" w:type="dxa"/>
          </w:tcPr>
          <w:p w14:paraId="6C470EF6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Student:</w:t>
            </w:r>
          </w:p>
          <w:p w14:paraId="7D15EB53" w14:textId="191DC731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i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 xml:space="preserve">Rutger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haaze</w:t>
            </w:r>
            <w:proofErr w:type="spellEnd"/>
          </w:p>
        </w:tc>
        <w:tc>
          <w:tcPr>
            <w:tcW w:w="5303" w:type="dxa"/>
          </w:tcPr>
          <w:p w14:paraId="4CF1C803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929AB" w:rsidRPr="00CF7D24" w14:paraId="07D4FACB" w14:textId="77777777" w:rsidTr="00F32AD7">
        <w:tc>
          <w:tcPr>
            <w:tcW w:w="5303" w:type="dxa"/>
          </w:tcPr>
          <w:p w14:paraId="0AB9E0EA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Projectcoach:</w:t>
            </w:r>
          </w:p>
          <w:p w14:paraId="17F61666" w14:textId="28B94C9F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 xml:space="preserve">Marcel </w:t>
            </w:r>
            <w:proofErr w:type="spellStart"/>
            <w:r>
              <w:rPr>
                <w:rFonts w:ascii="Arial" w:hAnsi="Arial" w:cs="Arial"/>
                <w:i/>
                <w:sz w:val="22"/>
                <w:szCs w:val="22"/>
              </w:rPr>
              <w:t>Houtekamer</w:t>
            </w:r>
            <w:proofErr w:type="spellEnd"/>
          </w:p>
        </w:tc>
        <w:tc>
          <w:tcPr>
            <w:tcW w:w="5303" w:type="dxa"/>
          </w:tcPr>
          <w:p w14:paraId="56C61308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929AB" w:rsidRPr="00CF7D24" w14:paraId="61B03B51" w14:textId="77777777" w:rsidTr="00F32AD7">
        <w:tc>
          <w:tcPr>
            <w:tcW w:w="5303" w:type="dxa"/>
          </w:tcPr>
          <w:p w14:paraId="10A5EBE8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Vak coach:</w:t>
            </w:r>
          </w:p>
          <w:p w14:paraId="4857D290" w14:textId="6AC96A0E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 xml:space="preserve">Marcel </w:t>
            </w:r>
            <w:proofErr w:type="spellStart"/>
            <w:r>
              <w:rPr>
                <w:rFonts w:ascii="Arial" w:hAnsi="Arial" w:cs="Arial"/>
                <w:i/>
                <w:sz w:val="22"/>
                <w:szCs w:val="22"/>
              </w:rPr>
              <w:t>Houtekamer</w:t>
            </w:r>
            <w:proofErr w:type="spellEnd"/>
          </w:p>
        </w:tc>
        <w:tc>
          <w:tcPr>
            <w:tcW w:w="5303" w:type="dxa"/>
          </w:tcPr>
          <w:p w14:paraId="6C35A963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929AB" w:rsidRPr="00CF7D24" w14:paraId="5C70E8D1" w14:textId="77777777" w:rsidTr="00F32AD7">
        <w:tc>
          <w:tcPr>
            <w:tcW w:w="5303" w:type="dxa"/>
          </w:tcPr>
          <w:p w14:paraId="40E0721C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b/>
                <w:sz w:val="22"/>
                <w:szCs w:val="22"/>
              </w:rPr>
            </w:pPr>
            <w:r w:rsidRPr="00CF7D24">
              <w:rPr>
                <w:rFonts w:ascii="Arial" w:hAnsi="Arial" w:cs="Arial"/>
                <w:b/>
                <w:sz w:val="22"/>
                <w:szCs w:val="22"/>
              </w:rPr>
              <w:t>Opdrachtgever:</w:t>
            </w:r>
          </w:p>
          <w:p w14:paraId="7D867449" w14:textId="6C398EA5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i/>
                <w:sz w:val="22"/>
                <w:szCs w:val="22"/>
              </w:rPr>
            </w:pPr>
            <w:r>
              <w:rPr>
                <w:rFonts w:ascii="Arial" w:hAnsi="Arial" w:cs="Arial"/>
                <w:i/>
                <w:sz w:val="22"/>
                <w:szCs w:val="22"/>
              </w:rPr>
              <w:t xml:space="preserve">Marcel </w:t>
            </w:r>
            <w:proofErr w:type="spellStart"/>
            <w:r>
              <w:rPr>
                <w:rFonts w:ascii="Arial" w:hAnsi="Arial" w:cs="Arial"/>
                <w:i/>
                <w:sz w:val="22"/>
                <w:szCs w:val="22"/>
              </w:rPr>
              <w:t>Houtekamer</w:t>
            </w:r>
            <w:proofErr w:type="spellEnd"/>
          </w:p>
        </w:tc>
        <w:tc>
          <w:tcPr>
            <w:tcW w:w="5303" w:type="dxa"/>
          </w:tcPr>
          <w:p w14:paraId="2A2805BD" w14:textId="77777777" w:rsidR="002929AB" w:rsidRPr="00CF7D24" w:rsidRDefault="002929AB" w:rsidP="00F32AD7">
            <w:pPr>
              <w:spacing w:after="200" w:line="276" w:lineRule="auto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EBDC993" w14:textId="0F62933A" w:rsidR="00E41BB0" w:rsidRPr="00A53474" w:rsidRDefault="00E41BB0" w:rsidP="00D336A4">
      <w:pPr>
        <w:spacing w:after="200" w:line="276" w:lineRule="auto"/>
        <w:jc w:val="center"/>
        <w:rPr>
          <w:rFonts w:ascii="Arial" w:hAnsi="Arial" w:cs="Arial"/>
          <w:sz w:val="22"/>
          <w:szCs w:val="22"/>
        </w:rPr>
      </w:pPr>
    </w:p>
    <w:sectPr w:rsidR="00E41BB0" w:rsidRPr="00A53474" w:rsidSect="004079BF">
      <w:headerReference w:type="default" r:id="rId17"/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41A453" w14:textId="77777777" w:rsidR="008A19CD" w:rsidRDefault="008A19CD" w:rsidP="009C4DF2">
      <w:r>
        <w:separator/>
      </w:r>
    </w:p>
  </w:endnote>
  <w:endnote w:type="continuationSeparator" w:id="0">
    <w:p w14:paraId="6B7D917B" w14:textId="77777777" w:rsidR="008A19CD" w:rsidRDefault="008A19CD" w:rsidP="009C4D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CB3E65D-FEBD-4000-936E-74C1AB4030C1}"/>
    <w:embedBold r:id="rId2" w:fontKey="{E9987313-21D8-459D-A101-BAB45AA7919F}"/>
    <w:embedItalic r:id="rId3" w:fontKey="{48307E58-E1D7-4157-81E9-25FB023BCED9}"/>
    <w:embedBoldItalic r:id="rId4" w:fontKey="{B0625B4E-39CF-47B2-BC4F-29193EC234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5" w:fontKey="{AE452870-04DA-4BC4-B08E-E81893BEA151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7451094"/>
      <w:docPartObj>
        <w:docPartGallery w:val="Page Numbers (Bottom of Page)"/>
        <w:docPartUnique/>
      </w:docPartObj>
    </w:sdtPr>
    <w:sdtEndPr>
      <w:rPr>
        <w:sz w:val="22"/>
      </w:rPr>
    </w:sdtEndPr>
    <w:sdtContent>
      <w:p w14:paraId="2EBDC99E" w14:textId="77777777" w:rsidR="00A53474" w:rsidRDefault="00A53474" w:rsidP="00A53474">
        <w:pPr>
          <w:pStyle w:val="Voettekst"/>
          <w:pBdr>
            <w:bottom w:val="single" w:sz="6" w:space="1" w:color="auto"/>
          </w:pBdr>
        </w:pPr>
      </w:p>
      <w:p w14:paraId="2EBDC99F" w14:textId="77777777" w:rsidR="00A53474" w:rsidRDefault="00A53474" w:rsidP="00A53474">
        <w:pPr>
          <w:pStyle w:val="Voettekst"/>
        </w:pPr>
      </w:p>
      <w:p w14:paraId="2EBDC9A0" w14:textId="77777777" w:rsidR="00E9614C" w:rsidRDefault="00E9614C" w:rsidP="00E9614C">
        <w:pPr>
          <w:pStyle w:val="Voettekst"/>
          <w:rPr>
            <w:sz w:val="16"/>
          </w:rPr>
        </w:pPr>
      </w:p>
      <w:p w14:paraId="2EBDC9A1" w14:textId="627D86B4" w:rsidR="00570B34" w:rsidRPr="00E9614C" w:rsidRDefault="00E9614C" w:rsidP="00E9614C">
        <w:pPr>
          <w:pStyle w:val="Voettekst"/>
          <w:rPr>
            <w:sz w:val="16"/>
          </w:rPr>
        </w:pPr>
        <w:r w:rsidRPr="00E9614C">
          <w:rPr>
            <w:sz w:val="16"/>
          </w:rPr>
          <w:t xml:space="preserve">Leerofferte project </w:t>
        </w:r>
        <w:r w:rsidR="00473F8A">
          <w:rPr>
            <w:sz w:val="16"/>
          </w:rPr>
          <w:t>’</w:t>
        </w:r>
        <w:r w:rsidR="00B7701C">
          <w:rPr>
            <w:sz w:val="16"/>
          </w:rPr>
          <w:t>t Beest</w:t>
        </w:r>
        <w:r w:rsidR="00473F8A">
          <w:rPr>
            <w:sz w:val="16"/>
          </w:rPr>
          <w:t xml:space="preserve">                                             </w:t>
        </w:r>
        <w:r w:rsidR="00B7701C">
          <w:rPr>
            <w:sz w:val="16"/>
          </w:rPr>
          <w:t>maart 2018</w:t>
        </w:r>
        <w:r w:rsidR="00473F8A">
          <w:rPr>
            <w:sz w:val="16"/>
          </w:rPr>
          <w:t xml:space="preserve">                                             </w:t>
        </w:r>
        <w:r w:rsidRPr="00E9614C">
          <w:rPr>
            <w:sz w:val="16"/>
          </w:rPr>
          <w:t xml:space="preserve">Versie </w:t>
        </w:r>
        <w:r w:rsidR="00473F8A">
          <w:rPr>
            <w:sz w:val="16"/>
          </w:rPr>
          <w:t xml:space="preserve">1                                     </w:t>
        </w:r>
        <w:r>
          <w:rPr>
            <w:sz w:val="16"/>
          </w:rPr>
          <w:t xml:space="preserve">      </w:t>
        </w:r>
        <w:r w:rsidRPr="00E9614C">
          <w:rPr>
            <w:sz w:val="16"/>
          </w:rPr>
          <w:fldChar w:fldCharType="begin"/>
        </w:r>
        <w:r w:rsidRPr="00E9614C">
          <w:rPr>
            <w:sz w:val="16"/>
          </w:rPr>
          <w:instrText>PAGE   \* MERGEFORMAT</w:instrText>
        </w:r>
        <w:r w:rsidRPr="00E9614C">
          <w:rPr>
            <w:sz w:val="16"/>
          </w:rPr>
          <w:fldChar w:fldCharType="separate"/>
        </w:r>
        <w:r w:rsidR="00267AC0">
          <w:rPr>
            <w:noProof/>
            <w:sz w:val="16"/>
          </w:rPr>
          <w:t>5</w:t>
        </w:r>
        <w:r w:rsidRPr="00E9614C">
          <w:rPr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D764AD" w14:textId="77777777" w:rsidR="008A19CD" w:rsidRDefault="008A19CD" w:rsidP="009C4DF2">
      <w:r>
        <w:separator/>
      </w:r>
    </w:p>
  </w:footnote>
  <w:footnote w:type="continuationSeparator" w:id="0">
    <w:p w14:paraId="52DC86D9" w14:textId="77777777" w:rsidR="008A19CD" w:rsidRDefault="008A19CD" w:rsidP="009C4D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DC99A" w14:textId="2463DB68" w:rsidR="003534FF" w:rsidRDefault="003534FF" w:rsidP="003534FF">
    <w:pPr>
      <w:pStyle w:val="Koptekst"/>
      <w:pBdr>
        <w:bottom w:val="single" w:sz="6" w:space="1" w:color="auto"/>
      </w:pBdr>
      <w:jc w:val="center"/>
      <w:rPr>
        <w:rFonts w:ascii="Arial" w:hAnsi="Arial" w:cs="Arial"/>
        <w:b/>
        <w:sz w:val="28"/>
        <w:szCs w:val="28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2EBDC9A2" wp14:editId="2EBDC9A3">
          <wp:simplePos x="0" y="0"/>
          <wp:positionH relativeFrom="margin">
            <wp:align>left</wp:align>
          </wp:positionH>
          <wp:positionV relativeFrom="paragraph">
            <wp:posOffset>-208280</wp:posOffset>
          </wp:positionV>
          <wp:extent cx="1644650" cy="512132"/>
          <wp:effectExtent l="0" t="0" r="0" b="2540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SSC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44650" cy="5121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15D3539C" w:rsidRPr="5C765DB0">
      <w:rPr>
        <w:rFonts w:ascii="Arial" w:hAnsi="Arial" w:cs="Arial"/>
        <w:b/>
        <w:bCs/>
        <w:sz w:val="28"/>
        <w:szCs w:val="28"/>
      </w:rPr>
      <w:t>Leerofferte project Smart Plant Pot</w:t>
    </w:r>
  </w:p>
  <w:p w14:paraId="2EBDC99B" w14:textId="77777777" w:rsidR="003534FF" w:rsidRDefault="003534FF" w:rsidP="003534FF">
    <w:pPr>
      <w:pStyle w:val="Koptekst"/>
      <w:pBdr>
        <w:bottom w:val="single" w:sz="6" w:space="1" w:color="auto"/>
      </w:pBdr>
      <w:jc w:val="center"/>
      <w:rPr>
        <w:rFonts w:ascii="Arial" w:hAnsi="Arial" w:cs="Arial"/>
        <w:b/>
        <w:sz w:val="28"/>
        <w:szCs w:val="28"/>
      </w:rPr>
    </w:pPr>
  </w:p>
  <w:p w14:paraId="2EBDC99C" w14:textId="77777777" w:rsidR="003534FF" w:rsidRDefault="003534FF" w:rsidP="003534FF">
    <w:pPr>
      <w:pStyle w:val="Koptekst"/>
      <w:jc w:val="center"/>
    </w:pPr>
  </w:p>
  <w:p w14:paraId="2EBDC99D" w14:textId="77777777" w:rsidR="003534FF" w:rsidRPr="00A53474" w:rsidRDefault="003534FF">
    <w:pPr>
      <w:pStyle w:val="Kopteks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C47B8"/>
    <w:multiLevelType w:val="hybridMultilevel"/>
    <w:tmpl w:val="34EA5CF8"/>
    <w:lvl w:ilvl="0" w:tplc="EDEAB166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A573A"/>
    <w:multiLevelType w:val="hybridMultilevel"/>
    <w:tmpl w:val="07C0BE14"/>
    <w:lvl w:ilvl="0" w:tplc="62EA01C4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F727C"/>
    <w:multiLevelType w:val="hybridMultilevel"/>
    <w:tmpl w:val="C40823B2"/>
    <w:lvl w:ilvl="0" w:tplc="7B8882C8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C4AA3"/>
    <w:multiLevelType w:val="hybridMultilevel"/>
    <w:tmpl w:val="F2E2925A"/>
    <w:lvl w:ilvl="0" w:tplc="D5C0D51A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323190"/>
    <w:multiLevelType w:val="hybridMultilevel"/>
    <w:tmpl w:val="097E984A"/>
    <w:lvl w:ilvl="0" w:tplc="739CB99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8A14B1"/>
    <w:multiLevelType w:val="hybridMultilevel"/>
    <w:tmpl w:val="6CD6C3FC"/>
    <w:lvl w:ilvl="0" w:tplc="F8A8C62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4169CC"/>
    <w:multiLevelType w:val="hybridMultilevel"/>
    <w:tmpl w:val="9F18E108"/>
    <w:lvl w:ilvl="0" w:tplc="0413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3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3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11BAB"/>
    <w:multiLevelType w:val="hybridMultilevel"/>
    <w:tmpl w:val="156AC16C"/>
    <w:lvl w:ilvl="0" w:tplc="C7AA5C6C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E60CE1"/>
    <w:multiLevelType w:val="hybridMultilevel"/>
    <w:tmpl w:val="023AA466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920169"/>
    <w:multiLevelType w:val="hybridMultilevel"/>
    <w:tmpl w:val="87FA174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2C4FDF"/>
    <w:multiLevelType w:val="hybridMultilevel"/>
    <w:tmpl w:val="E37EF03E"/>
    <w:lvl w:ilvl="0" w:tplc="9FE6DAA0">
      <w:start w:val="3"/>
      <w:numFmt w:val="bullet"/>
      <w:lvlText w:val="-"/>
      <w:lvlJc w:val="left"/>
      <w:pPr>
        <w:ind w:left="0" w:firstLine="0"/>
      </w:pPr>
      <w:rPr>
        <w:rFonts w:ascii="Arial" w:eastAsia="Times New Roman" w:hAnsi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4"/>
  </w:num>
  <w:num w:numId="4">
    <w:abstractNumId w:val="9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D95"/>
    <w:rsid w:val="00002067"/>
    <w:rsid w:val="000048FA"/>
    <w:rsid w:val="00010D0B"/>
    <w:rsid w:val="000123FC"/>
    <w:rsid w:val="00016B50"/>
    <w:rsid w:val="00020EB4"/>
    <w:rsid w:val="00030FDF"/>
    <w:rsid w:val="000364B7"/>
    <w:rsid w:val="00083F7B"/>
    <w:rsid w:val="0008708D"/>
    <w:rsid w:val="00094F6B"/>
    <w:rsid w:val="000A7258"/>
    <w:rsid w:val="000B0EFC"/>
    <w:rsid w:val="000B21B5"/>
    <w:rsid w:val="000B2262"/>
    <w:rsid w:val="000C2E9B"/>
    <w:rsid w:val="000C77B1"/>
    <w:rsid w:val="000D1F40"/>
    <w:rsid w:val="000D3ACC"/>
    <w:rsid w:val="000D5101"/>
    <w:rsid w:val="000D7D82"/>
    <w:rsid w:val="000E2A4B"/>
    <w:rsid w:val="000E2E6A"/>
    <w:rsid w:val="000F57A9"/>
    <w:rsid w:val="00102D7B"/>
    <w:rsid w:val="00120050"/>
    <w:rsid w:val="00122889"/>
    <w:rsid w:val="001302D8"/>
    <w:rsid w:val="00130AD0"/>
    <w:rsid w:val="0014448E"/>
    <w:rsid w:val="001474FF"/>
    <w:rsid w:val="00152238"/>
    <w:rsid w:val="00182261"/>
    <w:rsid w:val="0018509D"/>
    <w:rsid w:val="00191AC4"/>
    <w:rsid w:val="00192587"/>
    <w:rsid w:val="001B08ED"/>
    <w:rsid w:val="001B1FEE"/>
    <w:rsid w:val="001B5003"/>
    <w:rsid w:val="001B7DA4"/>
    <w:rsid w:val="001C568A"/>
    <w:rsid w:val="001C6872"/>
    <w:rsid w:val="001D04C5"/>
    <w:rsid w:val="001D10EA"/>
    <w:rsid w:val="001D31DF"/>
    <w:rsid w:val="001E2A51"/>
    <w:rsid w:val="00213092"/>
    <w:rsid w:val="00215ECC"/>
    <w:rsid w:val="00241731"/>
    <w:rsid w:val="00241B7C"/>
    <w:rsid w:val="0024652E"/>
    <w:rsid w:val="00255628"/>
    <w:rsid w:val="0026057B"/>
    <w:rsid w:val="0026179A"/>
    <w:rsid w:val="00267AC0"/>
    <w:rsid w:val="002725DB"/>
    <w:rsid w:val="002745BA"/>
    <w:rsid w:val="0028325E"/>
    <w:rsid w:val="00283863"/>
    <w:rsid w:val="002878AB"/>
    <w:rsid w:val="002906A3"/>
    <w:rsid w:val="002929AB"/>
    <w:rsid w:val="002A2063"/>
    <w:rsid w:val="002B6F3E"/>
    <w:rsid w:val="00304EB4"/>
    <w:rsid w:val="0030562D"/>
    <w:rsid w:val="0031682A"/>
    <w:rsid w:val="00325189"/>
    <w:rsid w:val="00330FA2"/>
    <w:rsid w:val="00331F05"/>
    <w:rsid w:val="003413BA"/>
    <w:rsid w:val="00342D56"/>
    <w:rsid w:val="003509C4"/>
    <w:rsid w:val="0035186C"/>
    <w:rsid w:val="003534FF"/>
    <w:rsid w:val="003821CA"/>
    <w:rsid w:val="00382C61"/>
    <w:rsid w:val="003A1130"/>
    <w:rsid w:val="003B18ED"/>
    <w:rsid w:val="003B37BD"/>
    <w:rsid w:val="003B6C90"/>
    <w:rsid w:val="003C0699"/>
    <w:rsid w:val="003C42AD"/>
    <w:rsid w:val="003F7914"/>
    <w:rsid w:val="00400F32"/>
    <w:rsid w:val="00402146"/>
    <w:rsid w:val="004079BF"/>
    <w:rsid w:val="0041345E"/>
    <w:rsid w:val="00417413"/>
    <w:rsid w:val="004340BA"/>
    <w:rsid w:val="0044192F"/>
    <w:rsid w:val="00443D5D"/>
    <w:rsid w:val="00445884"/>
    <w:rsid w:val="004537B1"/>
    <w:rsid w:val="00463AA5"/>
    <w:rsid w:val="00467B18"/>
    <w:rsid w:val="00470DDA"/>
    <w:rsid w:val="00473AD8"/>
    <w:rsid w:val="00473F8A"/>
    <w:rsid w:val="00476C53"/>
    <w:rsid w:val="0048029B"/>
    <w:rsid w:val="00483883"/>
    <w:rsid w:val="00483CA2"/>
    <w:rsid w:val="004A53A7"/>
    <w:rsid w:val="004A637A"/>
    <w:rsid w:val="004B290B"/>
    <w:rsid w:val="004B6641"/>
    <w:rsid w:val="004D1DF8"/>
    <w:rsid w:val="004D292F"/>
    <w:rsid w:val="00507DBC"/>
    <w:rsid w:val="005108AF"/>
    <w:rsid w:val="005152F2"/>
    <w:rsid w:val="00517E59"/>
    <w:rsid w:val="005272EA"/>
    <w:rsid w:val="00533ECA"/>
    <w:rsid w:val="00552BA3"/>
    <w:rsid w:val="00557FDE"/>
    <w:rsid w:val="00570B34"/>
    <w:rsid w:val="00575173"/>
    <w:rsid w:val="005862D2"/>
    <w:rsid w:val="00591AA0"/>
    <w:rsid w:val="005B1A0F"/>
    <w:rsid w:val="005C1266"/>
    <w:rsid w:val="005D648D"/>
    <w:rsid w:val="005D75C6"/>
    <w:rsid w:val="005E4EA1"/>
    <w:rsid w:val="005E711C"/>
    <w:rsid w:val="005E7901"/>
    <w:rsid w:val="005F1588"/>
    <w:rsid w:val="005F7483"/>
    <w:rsid w:val="00614877"/>
    <w:rsid w:val="0061793C"/>
    <w:rsid w:val="00626252"/>
    <w:rsid w:val="0064775A"/>
    <w:rsid w:val="00650747"/>
    <w:rsid w:val="00660601"/>
    <w:rsid w:val="00661933"/>
    <w:rsid w:val="00675108"/>
    <w:rsid w:val="0069405E"/>
    <w:rsid w:val="00694D95"/>
    <w:rsid w:val="00696E1A"/>
    <w:rsid w:val="006A6A32"/>
    <w:rsid w:val="006A74EE"/>
    <w:rsid w:val="006B0190"/>
    <w:rsid w:val="006B29CD"/>
    <w:rsid w:val="006C17E1"/>
    <w:rsid w:val="006C4BBE"/>
    <w:rsid w:val="006C4F7B"/>
    <w:rsid w:val="0070351A"/>
    <w:rsid w:val="00706563"/>
    <w:rsid w:val="0070756F"/>
    <w:rsid w:val="00713F07"/>
    <w:rsid w:val="00734902"/>
    <w:rsid w:val="00736D27"/>
    <w:rsid w:val="00737D87"/>
    <w:rsid w:val="00756EE5"/>
    <w:rsid w:val="00756FFA"/>
    <w:rsid w:val="007578AA"/>
    <w:rsid w:val="00771D19"/>
    <w:rsid w:val="00773684"/>
    <w:rsid w:val="007838B4"/>
    <w:rsid w:val="007A1315"/>
    <w:rsid w:val="007C0A39"/>
    <w:rsid w:val="007D1D69"/>
    <w:rsid w:val="007E4B0F"/>
    <w:rsid w:val="008019CC"/>
    <w:rsid w:val="00803A69"/>
    <w:rsid w:val="00807B1C"/>
    <w:rsid w:val="00807DED"/>
    <w:rsid w:val="0081060B"/>
    <w:rsid w:val="00822447"/>
    <w:rsid w:val="008244BE"/>
    <w:rsid w:val="00840C42"/>
    <w:rsid w:val="00843626"/>
    <w:rsid w:val="00855FD6"/>
    <w:rsid w:val="00863FF3"/>
    <w:rsid w:val="008678C9"/>
    <w:rsid w:val="0088644D"/>
    <w:rsid w:val="00886868"/>
    <w:rsid w:val="008A12B8"/>
    <w:rsid w:val="008A19CD"/>
    <w:rsid w:val="008A3DC0"/>
    <w:rsid w:val="008B0A07"/>
    <w:rsid w:val="008B5614"/>
    <w:rsid w:val="008B6AB0"/>
    <w:rsid w:val="008C283F"/>
    <w:rsid w:val="008D025C"/>
    <w:rsid w:val="008D3148"/>
    <w:rsid w:val="008D5754"/>
    <w:rsid w:val="008F0527"/>
    <w:rsid w:val="008F206F"/>
    <w:rsid w:val="008F6C48"/>
    <w:rsid w:val="00907142"/>
    <w:rsid w:val="00911999"/>
    <w:rsid w:val="009237B0"/>
    <w:rsid w:val="00926D10"/>
    <w:rsid w:val="00937848"/>
    <w:rsid w:val="00951037"/>
    <w:rsid w:val="00956B56"/>
    <w:rsid w:val="00956F2F"/>
    <w:rsid w:val="00960DD4"/>
    <w:rsid w:val="0096127B"/>
    <w:rsid w:val="009614B3"/>
    <w:rsid w:val="00974F55"/>
    <w:rsid w:val="00976620"/>
    <w:rsid w:val="009820D1"/>
    <w:rsid w:val="009936A3"/>
    <w:rsid w:val="009A4569"/>
    <w:rsid w:val="009C4DF2"/>
    <w:rsid w:val="009D0847"/>
    <w:rsid w:val="009D5D91"/>
    <w:rsid w:val="009E409C"/>
    <w:rsid w:val="009F1119"/>
    <w:rsid w:val="00A132E3"/>
    <w:rsid w:val="00A239E8"/>
    <w:rsid w:val="00A23E41"/>
    <w:rsid w:val="00A46683"/>
    <w:rsid w:val="00A47D24"/>
    <w:rsid w:val="00A53474"/>
    <w:rsid w:val="00A81199"/>
    <w:rsid w:val="00A87205"/>
    <w:rsid w:val="00A907A0"/>
    <w:rsid w:val="00A93706"/>
    <w:rsid w:val="00AA423E"/>
    <w:rsid w:val="00AF4B7C"/>
    <w:rsid w:val="00B07BD1"/>
    <w:rsid w:val="00B07C49"/>
    <w:rsid w:val="00B26868"/>
    <w:rsid w:val="00B27D5B"/>
    <w:rsid w:val="00B32577"/>
    <w:rsid w:val="00B343F8"/>
    <w:rsid w:val="00B365C8"/>
    <w:rsid w:val="00B44116"/>
    <w:rsid w:val="00B46E5B"/>
    <w:rsid w:val="00B66AB2"/>
    <w:rsid w:val="00B67D64"/>
    <w:rsid w:val="00B70533"/>
    <w:rsid w:val="00B7057C"/>
    <w:rsid w:val="00B728C7"/>
    <w:rsid w:val="00B7701C"/>
    <w:rsid w:val="00B90C7E"/>
    <w:rsid w:val="00BA1F69"/>
    <w:rsid w:val="00BB0676"/>
    <w:rsid w:val="00BB2CE1"/>
    <w:rsid w:val="00BB560C"/>
    <w:rsid w:val="00BB69CD"/>
    <w:rsid w:val="00BB71AB"/>
    <w:rsid w:val="00BB743B"/>
    <w:rsid w:val="00BC2A39"/>
    <w:rsid w:val="00BD0E6C"/>
    <w:rsid w:val="00BE634D"/>
    <w:rsid w:val="00BE7CD8"/>
    <w:rsid w:val="00BF02AA"/>
    <w:rsid w:val="00C02E0C"/>
    <w:rsid w:val="00C03614"/>
    <w:rsid w:val="00C1723E"/>
    <w:rsid w:val="00C21B80"/>
    <w:rsid w:val="00C27791"/>
    <w:rsid w:val="00C27C2E"/>
    <w:rsid w:val="00C30E51"/>
    <w:rsid w:val="00C313CD"/>
    <w:rsid w:val="00C3552C"/>
    <w:rsid w:val="00C379EF"/>
    <w:rsid w:val="00C6451B"/>
    <w:rsid w:val="00C67354"/>
    <w:rsid w:val="00C951BE"/>
    <w:rsid w:val="00C964EC"/>
    <w:rsid w:val="00C97C85"/>
    <w:rsid w:val="00CA1544"/>
    <w:rsid w:val="00CB25DB"/>
    <w:rsid w:val="00CD6FAA"/>
    <w:rsid w:val="00CE4A73"/>
    <w:rsid w:val="00CF442D"/>
    <w:rsid w:val="00D1106D"/>
    <w:rsid w:val="00D1382E"/>
    <w:rsid w:val="00D27DF8"/>
    <w:rsid w:val="00D32817"/>
    <w:rsid w:val="00D3312E"/>
    <w:rsid w:val="00D336A4"/>
    <w:rsid w:val="00D35EC3"/>
    <w:rsid w:val="00D418B9"/>
    <w:rsid w:val="00D53EED"/>
    <w:rsid w:val="00D7781A"/>
    <w:rsid w:val="00DB2A52"/>
    <w:rsid w:val="00DB45C3"/>
    <w:rsid w:val="00DB6763"/>
    <w:rsid w:val="00DC6C14"/>
    <w:rsid w:val="00DE4947"/>
    <w:rsid w:val="00DE550C"/>
    <w:rsid w:val="00DF707A"/>
    <w:rsid w:val="00E03F88"/>
    <w:rsid w:val="00E079E4"/>
    <w:rsid w:val="00E10698"/>
    <w:rsid w:val="00E15658"/>
    <w:rsid w:val="00E41BB0"/>
    <w:rsid w:val="00E638CF"/>
    <w:rsid w:val="00E82E77"/>
    <w:rsid w:val="00E9373A"/>
    <w:rsid w:val="00E9614C"/>
    <w:rsid w:val="00EA0CA6"/>
    <w:rsid w:val="00ED4DAD"/>
    <w:rsid w:val="00ED6B8E"/>
    <w:rsid w:val="00EF152E"/>
    <w:rsid w:val="00F060CE"/>
    <w:rsid w:val="00F104DC"/>
    <w:rsid w:val="00F22A61"/>
    <w:rsid w:val="00F33D70"/>
    <w:rsid w:val="00F403DE"/>
    <w:rsid w:val="00F55154"/>
    <w:rsid w:val="00F75F00"/>
    <w:rsid w:val="00F76321"/>
    <w:rsid w:val="00F848A0"/>
    <w:rsid w:val="00F8512C"/>
    <w:rsid w:val="00FB1D34"/>
    <w:rsid w:val="00FB6BC4"/>
    <w:rsid w:val="00FC50D7"/>
    <w:rsid w:val="00FD05AE"/>
    <w:rsid w:val="00FE09E1"/>
    <w:rsid w:val="00FE5840"/>
    <w:rsid w:val="00FF6A9F"/>
    <w:rsid w:val="00FF7E84"/>
    <w:rsid w:val="15D3539C"/>
    <w:rsid w:val="2332984B"/>
    <w:rsid w:val="5C765DB0"/>
    <w:rsid w:val="796D9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BDC8D9"/>
  <w15:docId w15:val="{46348D66-01D5-4C75-9F62-7D695E33C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  <w:rsid w:val="00591AA0"/>
    <w:pPr>
      <w:spacing w:after="0" w:line="240" w:lineRule="auto"/>
    </w:pPr>
    <w:rPr>
      <w:rFonts w:ascii="Lucida Sans" w:eastAsia="Times New Roman" w:hAnsi="Lucida Sans" w:cs="Times New Roman"/>
      <w:sz w:val="18"/>
      <w:szCs w:val="20"/>
      <w:lang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Standaard"/>
    <w:link w:val="BallontekstChar"/>
    <w:uiPriority w:val="99"/>
    <w:semiHidden/>
    <w:unhideWhenUsed/>
    <w:rsid w:val="00591AA0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591AA0"/>
    <w:rPr>
      <w:rFonts w:ascii="Tahoma" w:eastAsia="Times New Roman" w:hAnsi="Tahoma" w:cs="Tahoma"/>
      <w:sz w:val="16"/>
      <w:szCs w:val="16"/>
      <w:lang w:eastAsia="nl-NL"/>
    </w:rPr>
  </w:style>
  <w:style w:type="paragraph" w:styleId="Lijstalinea">
    <w:name w:val="List Paragraph"/>
    <w:basedOn w:val="Standaard"/>
    <w:uiPriority w:val="34"/>
    <w:qFormat/>
    <w:rsid w:val="00445884"/>
    <w:pPr>
      <w:ind w:left="720"/>
      <w:contextualSpacing/>
    </w:pPr>
  </w:style>
  <w:style w:type="table" w:styleId="Tabelraster">
    <w:name w:val="Table Grid"/>
    <w:basedOn w:val="Standaardtabel"/>
    <w:uiPriority w:val="59"/>
    <w:rsid w:val="004079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9C4DF2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9C4DF2"/>
    <w:rPr>
      <w:rFonts w:ascii="Lucida Sans" w:eastAsia="Times New Roman" w:hAnsi="Lucida Sans" w:cs="Times New Roman"/>
      <w:sz w:val="18"/>
      <w:szCs w:val="20"/>
      <w:lang w:eastAsia="nl-NL"/>
    </w:rPr>
  </w:style>
  <w:style w:type="paragraph" w:styleId="Voettekst">
    <w:name w:val="footer"/>
    <w:basedOn w:val="Standaard"/>
    <w:link w:val="VoettekstChar"/>
    <w:uiPriority w:val="99"/>
    <w:unhideWhenUsed/>
    <w:rsid w:val="009C4DF2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9C4DF2"/>
    <w:rPr>
      <w:rFonts w:ascii="Lucida Sans" w:eastAsia="Times New Roman" w:hAnsi="Lucida Sans" w:cs="Times New Roman"/>
      <w:sz w:val="18"/>
      <w:szCs w:val="20"/>
      <w:lang w:eastAsia="nl-NL"/>
    </w:rPr>
  </w:style>
  <w:style w:type="character" w:styleId="Hyperlink">
    <w:name w:val="Hyperlink"/>
    <w:basedOn w:val="Standaardalinea-lettertype"/>
    <w:uiPriority w:val="99"/>
    <w:unhideWhenUsed/>
    <w:rsid w:val="00843626"/>
    <w:rPr>
      <w:color w:val="0000FF" w:themeColor="hyperlink"/>
      <w:u w:val="single"/>
    </w:rPr>
  </w:style>
  <w:style w:type="character" w:customStyle="1" w:styleId="Onopgelostemelding1">
    <w:name w:val="Onopgeloste melding1"/>
    <w:basedOn w:val="Standaardalinea-lettertype"/>
    <w:uiPriority w:val="99"/>
    <w:semiHidden/>
    <w:unhideWhenUsed/>
    <w:rsid w:val="00694D95"/>
    <w:rPr>
      <w:color w:val="808080"/>
      <w:shd w:val="clear" w:color="auto" w:fill="E6E6E6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736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jreighout@student.scalda.nl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mailto:tabudela@student.scalda.nl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mailto:mhoutekamer@scalda.nl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rhaaze@student.scalda.nl" TargetMode="External"/><Relationship Id="rId5" Type="http://schemas.openxmlformats.org/officeDocument/2006/relationships/numbering" Target="numbering.xml"/><Relationship Id="rId15" Type="http://schemas.openxmlformats.org/officeDocument/2006/relationships/hyperlink" Target="mailto:mhoutekamer@scalda.nl" TargetMode="Externa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jbosman3@student.scalda.n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ek%20Heinen\Documents\k.%20Sjablonen\Sjabloon%20Leerofferte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045094B2337B4E861EE53AF1B18597" ma:contentTypeVersion="9" ma:contentTypeDescription="Een nieuw document maken." ma:contentTypeScope="" ma:versionID="fcd73eb9399bf964593a2c5968538bf5">
  <xsd:schema xmlns:xsd="http://www.w3.org/2001/XMLSchema" xmlns:xs="http://www.w3.org/2001/XMLSchema" xmlns:p="http://schemas.microsoft.com/office/2006/metadata/properties" xmlns:ns2="e5014122-0f0a-4a7a-8043-8075ae17fa9b" xmlns:ns3="650060f8-5ca3-4039-8c45-fe2a2bb4b312" targetNamespace="http://schemas.microsoft.com/office/2006/metadata/properties" ma:root="true" ma:fieldsID="c23a18aec2a3fb4a4b196e30e21d7de9" ns2:_="" ns3:_="">
    <xsd:import namespace="e5014122-0f0a-4a7a-8043-8075ae17fa9b"/>
    <xsd:import namespace="650060f8-5ca3-4039-8c45-fe2a2bb4b3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14122-0f0a-4a7a-8043-8075ae17f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0060f8-5ca3-4039-8c45-fe2a2bb4b31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AB63BD-4E3E-43CC-BA08-06ACB465ED7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F6727CD-DFF7-47B2-A196-48BABCE6C19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159B750-59E0-4268-B708-1E886BD77F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5014122-0f0a-4a7a-8043-8075ae17fa9b"/>
    <ds:schemaRef ds:uri="650060f8-5ca3-4039-8c45-fe2a2bb4b3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040515-27FE-447F-8F8D-4A61FB233B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Leerofferte</Template>
  <TotalTime>103</TotalTime>
  <Pages>5</Pages>
  <Words>436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leerofferte</vt:lpstr>
    </vt:vector>
  </TitlesOfParts>
  <Company>Onderwijsgroep Noord</Company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leerofferte</dc:title>
  <dc:creator>Loek Heinen</dc:creator>
  <cp:keywords>de vraag</cp:keywords>
  <dc:description>externe vraag</dc:description>
  <cp:lastModifiedBy>Joost Bosman</cp:lastModifiedBy>
  <cp:revision>48</cp:revision>
  <cp:lastPrinted>2015-06-15T08:04:00Z</cp:lastPrinted>
  <dcterms:created xsi:type="dcterms:W3CDTF">2019-06-20T11:41:00Z</dcterms:created>
  <dcterms:modified xsi:type="dcterms:W3CDTF">2019-09-10T11:09:00Z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rder">
    <vt:r8>1500</vt:r8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ntentTypeId">
    <vt:lpwstr>0x010100B6045094B2337B4E861EE53AF1B18597</vt:lpwstr>
  </property>
  <property fmtid="{D5CDD505-2E9C-101B-9397-08002B2CF9AE}" pid="6" name="ComplianceAssetId">
    <vt:lpwstr/>
  </property>
  <property fmtid="{D5CDD505-2E9C-101B-9397-08002B2CF9AE}" pid="7" name="TemplateUrl">
    <vt:lpwstr/>
  </property>
</Properties>
</file>